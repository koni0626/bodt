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D7A31" w14:textId="15D42970" w:rsidR="00566E10" w:rsidRDefault="00074A8C" w:rsidP="00463527">
      <w:pPr>
        <w:pStyle w:val="a3"/>
      </w:pPr>
      <w:proofErr w:type="spellStart"/>
      <w:r>
        <w:rPr>
          <w:rFonts w:hint="eastAsia"/>
        </w:rPr>
        <w:t>EfficientDet</w:t>
      </w:r>
      <w:proofErr w:type="spellEnd"/>
      <w:r w:rsidR="004A7D77">
        <w:t xml:space="preserve"> </w:t>
      </w:r>
      <w:r w:rsidR="004A7D77">
        <w:rPr>
          <w:rFonts w:hint="eastAsia"/>
        </w:rPr>
        <w:t>学習の行い方</w:t>
      </w:r>
    </w:p>
    <w:p w14:paraId="3C557CD2" w14:textId="63ED72BE" w:rsidR="00463527" w:rsidRPr="00463527" w:rsidRDefault="00463527" w:rsidP="00463527">
      <w:pPr>
        <w:wordWrap w:val="0"/>
        <w:jc w:val="right"/>
      </w:pPr>
      <w:r>
        <w:rPr>
          <w:rFonts w:hint="eastAsia"/>
        </w:rPr>
        <w:t xml:space="preserve">システム開発部 </w:t>
      </w:r>
      <w:r w:rsidR="00074A8C">
        <w:rPr>
          <w:rFonts w:hint="eastAsia"/>
        </w:rPr>
        <w:t>韓 廷旻</w:t>
      </w:r>
    </w:p>
    <w:p w14:paraId="36A26805" w14:textId="53549E43" w:rsidR="00463527" w:rsidRDefault="004A7D77" w:rsidP="004A7D77">
      <w:pPr>
        <w:pStyle w:val="1"/>
      </w:pPr>
      <w:r>
        <w:rPr>
          <w:rFonts w:hint="eastAsia"/>
        </w:rPr>
        <w:t>はじめに</w:t>
      </w:r>
    </w:p>
    <w:p w14:paraId="70485A83" w14:textId="6B464B7B" w:rsidR="004A7D77" w:rsidRDefault="004A7D77" w:rsidP="004A7D77">
      <w:r>
        <w:rPr>
          <w:rFonts w:hint="eastAsia"/>
        </w:rPr>
        <w:t>本書は、</w:t>
      </w:r>
      <w:proofErr w:type="spellStart"/>
      <w:r w:rsidR="00074A8C">
        <w:t>EfficientDet</w:t>
      </w:r>
      <w:proofErr w:type="spellEnd"/>
      <w:r>
        <w:rPr>
          <w:rFonts w:hint="eastAsia"/>
        </w:rPr>
        <w:t>で</w:t>
      </w:r>
      <w:r w:rsidR="00074A8C">
        <w:rPr>
          <w:rFonts w:hint="eastAsia"/>
        </w:rPr>
        <w:t>作成</w:t>
      </w:r>
      <w:r>
        <w:rPr>
          <w:rFonts w:hint="eastAsia"/>
        </w:rPr>
        <w:t>したデータをL</w:t>
      </w:r>
      <w:r>
        <w:t>inux</w:t>
      </w:r>
      <w:r>
        <w:rPr>
          <w:rFonts w:hint="eastAsia"/>
        </w:rPr>
        <w:t>で学習させる方法について記したものである。</w:t>
      </w:r>
    </w:p>
    <w:p w14:paraId="358428E4" w14:textId="0FA2B3AF" w:rsidR="00463527" w:rsidRDefault="00463527" w:rsidP="00463527"/>
    <w:p w14:paraId="6FD3F8EC" w14:textId="48CE3DA6" w:rsidR="00AF01F0" w:rsidRDefault="00AF01F0" w:rsidP="00AF01F0">
      <w:pPr>
        <w:pStyle w:val="1"/>
      </w:pPr>
      <w:r>
        <w:rPr>
          <w:rFonts w:hint="eastAsia"/>
        </w:rPr>
        <w:t>前提条件</w:t>
      </w:r>
    </w:p>
    <w:p w14:paraId="2B1FE9BD" w14:textId="27061D10" w:rsidR="00AF01F0" w:rsidRDefault="00AF01F0" w:rsidP="00EF75C1">
      <w:pPr>
        <w:pStyle w:val="aa"/>
        <w:numPr>
          <w:ilvl w:val="0"/>
          <w:numId w:val="6"/>
        </w:numPr>
        <w:ind w:leftChars="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環境で、</w:t>
      </w:r>
      <w:r>
        <w:t>GPU</w:t>
      </w:r>
      <w:r>
        <w:rPr>
          <w:rFonts w:hint="eastAsia"/>
        </w:rPr>
        <w:t>が使えること</w:t>
      </w:r>
    </w:p>
    <w:p w14:paraId="4585B7AD" w14:textId="67071088" w:rsidR="00AF01F0" w:rsidRDefault="00AF01F0" w:rsidP="00EF75C1">
      <w:pPr>
        <w:pStyle w:val="aa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vidia</w:t>
      </w:r>
      <w:proofErr w:type="spellEnd"/>
      <w:r>
        <w:rPr>
          <w:rFonts w:hint="eastAsia"/>
        </w:rPr>
        <w:t>ドライバーがインストールされていること</w:t>
      </w:r>
    </w:p>
    <w:p w14:paraId="366F971A" w14:textId="199F4328" w:rsidR="00AF01F0" w:rsidRDefault="00AF01F0" w:rsidP="00463527">
      <w:pPr>
        <w:pStyle w:val="aa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c</w:t>
      </w:r>
      <w:r>
        <w:t>uda</w:t>
      </w:r>
      <w:r>
        <w:rPr>
          <w:rFonts w:hint="eastAsia"/>
        </w:rPr>
        <w:t>9</w:t>
      </w:r>
      <w:r>
        <w:t>.2</w:t>
      </w:r>
      <w:r>
        <w:rPr>
          <w:rFonts w:hint="eastAsia"/>
        </w:rPr>
        <w:t>が使用できること</w:t>
      </w:r>
    </w:p>
    <w:p w14:paraId="2A218972" w14:textId="571EC182" w:rsidR="00463527" w:rsidRDefault="004A7D77" w:rsidP="004A7D77">
      <w:pPr>
        <w:pStyle w:val="1"/>
      </w:pPr>
      <w:r>
        <w:rPr>
          <w:rFonts w:hint="eastAsia"/>
        </w:rPr>
        <w:t>学習の流れ</w:t>
      </w:r>
    </w:p>
    <w:p w14:paraId="15D58DCA" w14:textId="1A6F2970" w:rsidR="00150241" w:rsidRDefault="004A7D77" w:rsidP="00463527">
      <w:r>
        <w:rPr>
          <w:rFonts w:hint="eastAsia"/>
        </w:rPr>
        <w:t>本章では、</w:t>
      </w:r>
      <w:r w:rsidR="005812EA">
        <w:rPr>
          <w:rFonts w:hint="eastAsia"/>
        </w:rPr>
        <w:t>作成した学習データを</w:t>
      </w:r>
      <w:proofErr w:type="spellStart"/>
      <w:r w:rsidR="00074A8C">
        <w:t>EfficientDet</w:t>
      </w:r>
      <w:proofErr w:type="spellEnd"/>
      <w:r w:rsidR="005812EA">
        <w:rPr>
          <w:rFonts w:hint="eastAsia"/>
        </w:rPr>
        <w:t>で</w:t>
      </w:r>
      <w:r>
        <w:rPr>
          <w:rFonts w:hint="eastAsia"/>
        </w:rPr>
        <w:t>学習させるまでの流れについて説明する。</w:t>
      </w:r>
    </w:p>
    <w:p w14:paraId="7DBA9137" w14:textId="28E07667" w:rsidR="00150241" w:rsidRDefault="00150241" w:rsidP="00463527">
      <w:r>
        <w:rPr>
          <w:rFonts w:hint="eastAsia"/>
        </w:rPr>
        <w:t>まず、学習の流れについて、</w:t>
      </w:r>
      <w:r w:rsidR="009508C8">
        <w:fldChar w:fldCharType="begin"/>
      </w:r>
      <w:r w:rsidR="009508C8">
        <w:instrText xml:space="preserve"> </w:instrText>
      </w:r>
      <w:r w:rsidR="009508C8">
        <w:rPr>
          <w:rFonts w:hint="eastAsia"/>
        </w:rPr>
        <w:instrText>REF _Ref52352648 \h</w:instrText>
      </w:r>
      <w:r w:rsidR="009508C8">
        <w:instrText xml:space="preserve"> </w:instrText>
      </w:r>
      <w:r w:rsidR="009508C8">
        <w:fldChar w:fldCharType="separate"/>
      </w:r>
      <w:r w:rsidR="009508C8">
        <w:t xml:space="preserve">図 </w:t>
      </w:r>
      <w:r w:rsidR="009508C8">
        <w:rPr>
          <w:noProof/>
        </w:rPr>
        <w:t>2</w:t>
      </w:r>
      <w:r w:rsidR="009508C8">
        <w:t>.</w:t>
      </w:r>
      <w:r w:rsidR="009508C8">
        <w:rPr>
          <w:noProof/>
        </w:rPr>
        <w:t>1</w:t>
      </w:r>
      <w:r w:rsidR="009508C8">
        <w:fldChar w:fldCharType="end"/>
      </w:r>
      <w:r>
        <w:rPr>
          <w:rFonts w:hint="eastAsia"/>
        </w:rPr>
        <w:t>に記す。</w:t>
      </w:r>
    </w:p>
    <w:p w14:paraId="7D9B67A2" w14:textId="4DE3BBA5" w:rsidR="00150241" w:rsidRDefault="00150241" w:rsidP="00463527"/>
    <w:p w14:paraId="6D7A3B94" w14:textId="77777777" w:rsidR="005812EA" w:rsidRDefault="00150241" w:rsidP="005812EA">
      <w:pPr>
        <w:keepNext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0544D90" wp14:editId="55A882A8">
                <wp:extent cx="5428705" cy="3935095"/>
                <wp:effectExtent l="0" t="0" r="19685" b="27305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" name="四角形: 角を丸くする 2"/>
                        <wps:cNvSpPr/>
                        <wps:spPr>
                          <a:xfrm>
                            <a:off x="1687285" y="304801"/>
                            <a:ext cx="2079172" cy="40821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82913C" w14:textId="0B69BBE1" w:rsidR="00150241" w:rsidRDefault="00150241" w:rsidP="0015024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１．学習データの作成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四角形: 角を丸くする 3"/>
                        <wps:cNvSpPr/>
                        <wps:spPr>
                          <a:xfrm>
                            <a:off x="1673950" y="1017815"/>
                            <a:ext cx="2106386" cy="40821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BE8EEC" w14:textId="7AAB3B31" w:rsidR="00150241" w:rsidRDefault="00150241" w:rsidP="0015024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２．学習データのエクスポート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四角形: 角を丸くする 5"/>
                        <wps:cNvSpPr/>
                        <wps:spPr>
                          <a:xfrm>
                            <a:off x="1687285" y="1741602"/>
                            <a:ext cx="2106295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C8718F" w14:textId="03B2017C" w:rsidR="00150241" w:rsidRDefault="00383E57" w:rsidP="00150241"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游明朝" w:eastAsia="游明朝" w:hAnsi="游明朝" w:cs="Times New Roman" w:hint="eastAsia"/>
                                  <w:szCs w:val="21"/>
                                </w:rPr>
                                <w:t>3</w:t>
                              </w:r>
                              <w:r w:rsidR="00150241">
                                <w:rPr>
                                  <w:rFonts w:ascii="游明朝" w:eastAsia="游明朝" w:hAnsi="游明朝" w:cs="Times New Roman" w:hint="eastAsia"/>
                                  <w:szCs w:val="21"/>
                                </w:rPr>
                                <w:t>．</w:t>
                              </w:r>
                              <w:proofErr w:type="spellStart"/>
                              <w:r w:rsidR="00074A8C">
                                <w:rPr>
                                  <w:rFonts w:eastAsia="游明朝" w:cs="Times New Roman" w:hint="eastAsia"/>
                                  <w:szCs w:val="21"/>
                                </w:rPr>
                                <w:t>G</w:t>
                              </w:r>
                              <w:r w:rsidR="00074A8C">
                                <w:rPr>
                                  <w:rFonts w:eastAsia="游明朝" w:cs="Times New Roman"/>
                                  <w:szCs w:val="21"/>
                                </w:rPr>
                                <w:t>ithub</w:t>
                              </w:r>
                              <w:proofErr w:type="spellEnd"/>
                              <w:r w:rsidR="00074A8C">
                                <w:rPr>
                                  <w:rFonts w:eastAsia="游明朝" w:cs="Times New Roman" w:hint="eastAsia"/>
                                  <w:szCs w:val="21"/>
                                </w:rPr>
                                <w:t>からC</w:t>
                              </w:r>
                              <w:r w:rsidR="00074A8C">
                                <w:rPr>
                                  <w:rFonts w:eastAsia="游明朝" w:cs="Times New Roman"/>
                                  <w:szCs w:val="21"/>
                                </w:rPr>
                                <w:t>lone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四角形: 角を丸くする 6"/>
                        <wps:cNvSpPr/>
                        <wps:spPr>
                          <a:xfrm>
                            <a:off x="1674041" y="3293314"/>
                            <a:ext cx="2106295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03DFDC" w14:textId="5A43D436" w:rsidR="00150241" w:rsidRDefault="00150241" w:rsidP="00150241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游明朝" w:eastAsia="游明朝" w:hAnsi="游明朝" w:cs="Times New Roman" w:hint="eastAsia"/>
                                  <w:szCs w:val="21"/>
                                </w:rPr>
                                <w:t>５．</w:t>
                              </w:r>
                              <w:r>
                                <w:rPr>
                                  <w:rFonts w:eastAsia="游明朝" w:cs="Times New Roman" w:hint="eastAsia"/>
                                  <w:szCs w:val="21"/>
                                </w:rPr>
                                <w:t>学習の開始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線矢印コネクタ 7"/>
                        <wps:cNvCnPr/>
                        <wps:spPr>
                          <a:xfrm>
                            <a:off x="2720521" y="713015"/>
                            <a:ext cx="272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線矢印コネクタ 8"/>
                        <wps:cNvCnPr/>
                        <wps:spPr>
                          <a:xfrm>
                            <a:off x="2713808" y="1425996"/>
                            <a:ext cx="0" cy="3156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線矢印コネクタ 9"/>
                        <wps:cNvCnPr>
                          <a:endCxn id="42" idx="0"/>
                        </wps:cNvCnPr>
                        <wps:spPr>
                          <a:xfrm>
                            <a:off x="2716212" y="2149929"/>
                            <a:ext cx="13289" cy="3593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線矢印コネクタ 10"/>
                        <wps:cNvCnPr>
                          <a:stCxn id="42" idx="2"/>
                          <a:endCxn id="6" idx="0"/>
                        </wps:cNvCnPr>
                        <wps:spPr>
                          <a:xfrm flipH="1">
                            <a:off x="2727189" y="2916921"/>
                            <a:ext cx="2358" cy="3763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右中かっこ 11"/>
                        <wps:cNvSpPr/>
                        <wps:spPr>
                          <a:xfrm>
                            <a:off x="3826328" y="304794"/>
                            <a:ext cx="288472" cy="1121169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右中かっこ 12"/>
                        <wps:cNvSpPr/>
                        <wps:spPr>
                          <a:xfrm>
                            <a:off x="3924300" y="1741602"/>
                            <a:ext cx="288472" cy="1959297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テキスト ボックス 13"/>
                        <wps:cNvSpPr txBox="1"/>
                        <wps:spPr>
                          <a:xfrm>
                            <a:off x="4162681" y="712631"/>
                            <a:ext cx="1131570" cy="3704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FCA27A" w14:textId="15F341EC" w:rsidR="007A49D6" w:rsidRDefault="007A49D6">
                              <w:r>
                                <w:rPr>
                                  <w:rFonts w:hint="eastAsia"/>
                                </w:rPr>
                                <w:t>w</w:t>
                              </w:r>
                              <w:r>
                                <w:t>indows</w:t>
                              </w:r>
                              <w:r>
                                <w:rPr>
                                  <w:rFonts w:hint="eastAsia"/>
                                </w:rPr>
                                <w:t>で実施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テキスト ボックス 14"/>
                        <wps:cNvSpPr txBox="1"/>
                        <wps:spPr>
                          <a:xfrm>
                            <a:off x="4212281" y="2546716"/>
                            <a:ext cx="962660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1AC167" w14:textId="440769EC" w:rsidR="007A49D6" w:rsidRDefault="007A49D6">
                              <w:r>
                                <w:t>Linux</w:t>
                              </w:r>
                              <w:r>
                                <w:rPr>
                                  <w:rFonts w:hint="eastAsia"/>
                                </w:rPr>
                                <w:t>で実施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四角形: 角を丸くする 42"/>
                        <wps:cNvSpPr/>
                        <wps:spPr>
                          <a:xfrm>
                            <a:off x="1676399" y="2509251"/>
                            <a:ext cx="2106295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B1EF4D" w14:textId="157156ED" w:rsidR="00383E57" w:rsidRPr="00383E57" w:rsidRDefault="00383E57" w:rsidP="00383E57">
                              <w:pPr>
                                <w:jc w:val="center"/>
                                <w:rPr>
                                  <w:rFonts w:ascii="游明朝" w:eastAsia="游明朝" w:hAnsi="游明朝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游明朝" w:eastAsia="游明朝" w:hAnsi="游明朝" w:cs="Times New Roman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游明朝" w:eastAsia="游明朝" w:hAnsi="游明朝" w:cs="Times New Roman" w:hint="eastAsia"/>
                                  <w:szCs w:val="21"/>
                                </w:rPr>
                                <w:t>．</w:t>
                              </w:r>
                              <w:r w:rsidR="00074A8C">
                                <w:rPr>
                                  <w:rFonts w:eastAsia="游明朝" w:cs="Times New Roman" w:hint="eastAsia"/>
                                  <w:szCs w:val="21"/>
                                </w:rPr>
                                <w:t>ファイルの配置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544D90" id="キャンバス 1" o:spid="_x0000_s1026" editas="canvas" style="width:427.45pt;height:309.85pt;mso-position-horizontal-relative:char;mso-position-vertical-relative:line" coordsize="54286,39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286;height:39350;visibility:visible;mso-wrap-style:square" filled="t" stroked="t" strokecolor="black [3213]">
                  <v:fill o:detectmouseclick="t"/>
                  <v:path o:connecttype="none"/>
                </v:shape>
                <v:roundrect id="四角形: 角を丸くする 2" o:spid="_x0000_s1028" style="position:absolute;left:16872;top:3048;width:20792;height:40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2682913C" w14:textId="0B69BBE1" w:rsidR="00150241" w:rsidRDefault="00150241" w:rsidP="0015024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１．学習データの作成</w:t>
                        </w:r>
                      </w:p>
                    </w:txbxContent>
                  </v:textbox>
                </v:roundrect>
                <v:roundrect id="四角形: 角を丸くする 3" o:spid="_x0000_s1029" style="position:absolute;left:16739;top:10178;width:21064;height:40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77BE8EEC" w14:textId="7AAB3B31" w:rsidR="00150241" w:rsidRDefault="00150241" w:rsidP="0015024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２．学習データのエクスポート</w:t>
                        </w:r>
                      </w:p>
                    </w:txbxContent>
                  </v:textbox>
                </v:roundrect>
                <v:roundrect id="四角形: 角を丸くする 5" o:spid="_x0000_s1030" style="position:absolute;left:16872;top:17416;width:21063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" fillcolor="#ed7d31 [3205]" strokecolor="#823b0b [1605]" strokeweight="1pt">
                  <v:stroke joinstyle="miter"/>
                  <v:textbox>
                    <w:txbxContent>
                      <w:p w14:paraId="7FC8718F" w14:textId="03B2017C" w:rsidR="00150241" w:rsidRDefault="00383E57" w:rsidP="00150241">
                        <w:pPr>
                          <w:jc w:val="center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游明朝" w:eastAsia="游明朝" w:hAnsi="游明朝" w:cs="Times New Roman" w:hint="eastAsia"/>
                            <w:szCs w:val="21"/>
                          </w:rPr>
                          <w:t>3</w:t>
                        </w:r>
                        <w:r w:rsidR="00150241">
                          <w:rPr>
                            <w:rFonts w:ascii="游明朝" w:eastAsia="游明朝" w:hAnsi="游明朝" w:cs="Times New Roman" w:hint="eastAsia"/>
                            <w:szCs w:val="21"/>
                          </w:rPr>
                          <w:t>．</w:t>
                        </w:r>
                        <w:proofErr w:type="spellStart"/>
                        <w:r w:rsidR="00074A8C">
                          <w:rPr>
                            <w:rFonts w:eastAsia="游明朝" w:cs="Times New Roman" w:hint="eastAsia"/>
                            <w:szCs w:val="21"/>
                          </w:rPr>
                          <w:t>G</w:t>
                        </w:r>
                        <w:r w:rsidR="00074A8C">
                          <w:rPr>
                            <w:rFonts w:eastAsia="游明朝" w:cs="Times New Roman"/>
                            <w:szCs w:val="21"/>
                          </w:rPr>
                          <w:t>ithub</w:t>
                        </w:r>
                        <w:proofErr w:type="spellEnd"/>
                        <w:r w:rsidR="00074A8C">
                          <w:rPr>
                            <w:rFonts w:eastAsia="游明朝" w:cs="Times New Roman" w:hint="eastAsia"/>
                            <w:szCs w:val="21"/>
                          </w:rPr>
                          <w:t>からC</w:t>
                        </w:r>
                        <w:r w:rsidR="00074A8C">
                          <w:rPr>
                            <w:rFonts w:eastAsia="游明朝" w:cs="Times New Roman"/>
                            <w:szCs w:val="21"/>
                          </w:rPr>
                          <w:t>lone</w:t>
                        </w:r>
                      </w:p>
                    </w:txbxContent>
                  </v:textbox>
                </v:roundrect>
                <v:roundrect id="四角形: 角を丸くする 6" o:spid="_x0000_s1031" style="position:absolute;left:16740;top:32933;width:21063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" fillcolor="#ed7d31 [3205]" strokecolor="#823b0b [1605]" strokeweight="1pt">
                  <v:stroke joinstyle="miter"/>
                  <v:textbox>
                    <w:txbxContent>
                      <w:p w14:paraId="1503DFDC" w14:textId="5A43D436" w:rsidR="00150241" w:rsidRDefault="00150241" w:rsidP="00150241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游明朝" w:eastAsia="游明朝" w:hAnsi="游明朝" w:cs="Times New Roman" w:hint="eastAsia"/>
                            <w:szCs w:val="21"/>
                          </w:rPr>
                          <w:t>５．</w:t>
                        </w:r>
                        <w:r>
                          <w:rPr>
                            <w:rFonts w:eastAsia="游明朝" w:cs="Times New Roman" w:hint="eastAsia"/>
                            <w:szCs w:val="21"/>
                          </w:rPr>
                          <w:t>学習の開始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7" o:spid="_x0000_s1032" type="#_x0000_t32" style="position:absolute;left:27205;top:7130;width:2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4472c4 [3204]" strokeweight=".5pt">
                  <v:stroke endarrow="block" joinstyle="miter"/>
                </v:shape>
                <v:shape id="直線矢印コネクタ 8" o:spid="_x0000_s1033" type="#_x0000_t32" style="position:absolute;left:27138;top:14259;width:0;height:31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4472c4 [3204]" strokeweight=".5pt">
                  <v:stroke endarrow="block" joinstyle="miter"/>
                </v:shape>
                <v:shape id="直線矢印コネクタ 9" o:spid="_x0000_s1034" type="#_x0000_t32" style="position:absolute;left:27162;top:21499;width:133;height:35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4472c4 [3204]" strokeweight=".5pt">
                  <v:stroke endarrow="block" joinstyle="miter"/>
                </v:shape>
                <v:shape id="直線矢印コネクタ 10" o:spid="_x0000_s1035" type="#_x0000_t32" style="position:absolute;left:27271;top:29169;width:24;height:37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4472c4 [3204]" strokeweight=".5pt">
                  <v:stroke endarrow="block" joinstyle="miter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11" o:spid="_x0000_s1036" type="#_x0000_t88" style="position:absolute;left:38263;top:3047;width:2885;height:112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" adj="463" strokecolor="#4472c4 [3204]" strokeweight=".5pt">
                  <v:stroke joinstyle="miter"/>
                </v:shape>
                <v:shape id="右中かっこ 12" o:spid="_x0000_s1037" type="#_x0000_t88" style="position:absolute;left:39243;top:17416;width:2884;height:19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" adj="265" strokecolor="#4472c4 [3204]" strokeweight=".5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13" o:spid="_x0000_s1038" type="#_x0000_t202" style="position:absolute;left:41626;top:7126;width:11316;height:3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5EwwAAANsAAAAPAAAAZHJzL2Rvd25yZXYueG1sRE9NawIx&#10;EL0X/A9hBC+lZrUg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rVR+RMMAAADbAAAADwAA&#10;AAAAAAAAAAAAAAAHAgAAZHJzL2Rvd25yZXYueG1sUEsFBgAAAAADAAMAtwAAAPcCAAAAAA==&#10;" filled="f" stroked="f" strokeweight=".5pt">
                  <v:textbox>
                    <w:txbxContent>
                      <w:p w14:paraId="4EFCA27A" w14:textId="15F341EC" w:rsidR="007A49D6" w:rsidRDefault="007A49D6">
                        <w:r>
                          <w:rPr>
                            <w:rFonts w:hint="eastAsia"/>
                          </w:rPr>
                          <w:t>w</w:t>
                        </w:r>
                        <w:r>
                          <w:t>indows</w:t>
                        </w:r>
                        <w:r>
                          <w:rPr>
                            <w:rFonts w:hint="eastAsia"/>
                          </w:rPr>
                          <w:t>で実施</w:t>
                        </w:r>
                      </w:p>
                    </w:txbxContent>
                  </v:textbox>
                </v:shape>
                <v:shape id="テキスト ボックス 14" o:spid="_x0000_s1039" type="#_x0000_t202" style="position:absolute;left:42122;top:25467;width:9627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wwwAAANsAAAAPAAAAZHJzL2Rvd25yZXYueG1sRE9NawIx&#10;EL0X/A9hBC+lZpUi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Ir3mMMMAAADbAAAADwAA&#10;AAAAAAAAAAAAAAAHAgAAZHJzL2Rvd25yZXYueG1sUEsFBgAAAAADAAMAtwAAAPcCAAAAAA==&#10;" filled="f" stroked="f" strokeweight=".5pt">
                  <v:textbox>
                    <w:txbxContent>
                      <w:p w14:paraId="721AC167" w14:textId="440769EC" w:rsidR="007A49D6" w:rsidRDefault="007A49D6">
                        <w:r>
                          <w:t>Linux</w:t>
                        </w:r>
                        <w:r>
                          <w:rPr>
                            <w:rFonts w:hint="eastAsia"/>
                          </w:rPr>
                          <w:t>で実施</w:t>
                        </w:r>
                      </w:p>
                    </w:txbxContent>
                  </v:textbox>
                </v:shape>
                <v:roundrect id="四角形: 角を丸くする 42" o:spid="_x0000_s1040" style="position:absolute;left:16763;top:25092;width:21063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" fillcolor="#ed7d31 [3205]" strokecolor="#823b0b [1605]" strokeweight="1pt">
                  <v:stroke joinstyle="miter"/>
                  <v:textbox>
                    <w:txbxContent>
                      <w:p w14:paraId="3FB1EF4D" w14:textId="157156ED" w:rsidR="00383E57" w:rsidRPr="00383E57" w:rsidRDefault="00383E57" w:rsidP="00383E57">
                        <w:pPr>
                          <w:jc w:val="center"/>
                          <w:rPr>
                            <w:rFonts w:ascii="游明朝" w:eastAsia="游明朝" w:hAnsi="游明朝" w:cs="Times New Roman"/>
                            <w:szCs w:val="21"/>
                          </w:rPr>
                        </w:pPr>
                        <w:r>
                          <w:rPr>
                            <w:rFonts w:ascii="游明朝" w:eastAsia="游明朝" w:hAnsi="游明朝" w:cs="Times New Roman"/>
                            <w:szCs w:val="21"/>
                          </w:rPr>
                          <w:t>4</w:t>
                        </w:r>
                        <w:r>
                          <w:rPr>
                            <w:rFonts w:ascii="游明朝" w:eastAsia="游明朝" w:hAnsi="游明朝" w:cs="Times New Roman" w:hint="eastAsia"/>
                            <w:szCs w:val="21"/>
                          </w:rPr>
                          <w:t>．</w:t>
                        </w:r>
                        <w:r w:rsidR="00074A8C">
                          <w:rPr>
                            <w:rFonts w:eastAsia="游明朝" w:cs="Times New Roman" w:hint="eastAsia"/>
                            <w:szCs w:val="21"/>
                          </w:rPr>
                          <w:t>ファイルの配置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4A28448" w14:textId="394BC4ED" w:rsidR="00150241" w:rsidRDefault="005812EA" w:rsidP="005812EA">
      <w:pPr>
        <w:pStyle w:val="a5"/>
        <w:jc w:val="center"/>
      </w:pPr>
      <w:bookmarkStart w:id="0" w:name="_Ref52352648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</w:t>
        </w:r>
      </w:fldSimple>
      <w:bookmarkEnd w:id="0"/>
      <w:r>
        <w:t xml:space="preserve"> </w:t>
      </w:r>
      <w:r>
        <w:rPr>
          <w:rFonts w:hint="eastAsia"/>
        </w:rPr>
        <w:t>y</w:t>
      </w:r>
      <w:r>
        <w:t>olov3</w:t>
      </w:r>
      <w:r>
        <w:rPr>
          <w:rFonts w:hint="eastAsia"/>
        </w:rPr>
        <w:t>で学習させるまでの流れ</w:t>
      </w:r>
    </w:p>
    <w:p w14:paraId="100DA7BE" w14:textId="71AE9FC5" w:rsidR="004A7D77" w:rsidRDefault="004A7D77" w:rsidP="00463527"/>
    <w:p w14:paraId="5D6503F7" w14:textId="0A1D465B" w:rsidR="004A7D77" w:rsidRDefault="0028786F" w:rsidP="00463527">
      <w:r>
        <w:fldChar w:fldCharType="begin"/>
      </w:r>
      <w:r>
        <w:instrText xml:space="preserve"> </w:instrText>
      </w:r>
      <w:r>
        <w:rPr>
          <w:rFonts w:hint="eastAsia"/>
        </w:rPr>
        <w:instrText>REF _Ref52352648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中の青色はWindows環境、オレンジ色はLinuxで操作することを表している。</w:t>
      </w:r>
    </w:p>
    <w:p w14:paraId="3CE65E58" w14:textId="77777777" w:rsidR="00D02818" w:rsidRDefault="00D02818" w:rsidP="00D02818">
      <w:r>
        <w:fldChar w:fldCharType="begin"/>
      </w:r>
      <w:r>
        <w:instrText xml:space="preserve"> </w:instrText>
      </w:r>
      <w:r>
        <w:rPr>
          <w:rFonts w:hint="eastAsia"/>
        </w:rPr>
        <w:instrText>REF _Ref52352648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について説明する。</w:t>
      </w:r>
    </w:p>
    <w:p w14:paraId="0F83587D" w14:textId="77777777" w:rsidR="00D02818" w:rsidRDefault="00D02818" w:rsidP="00463527">
      <w:pPr>
        <w:rPr>
          <w:b/>
          <w:bCs/>
        </w:rPr>
      </w:pPr>
    </w:p>
    <w:p w14:paraId="1E2A1C61" w14:textId="279C4BC2" w:rsidR="002F15A9" w:rsidRPr="002F15A9" w:rsidRDefault="002F15A9" w:rsidP="00480930">
      <w:pPr>
        <w:pStyle w:val="2"/>
      </w:pPr>
      <w:r w:rsidRPr="002F15A9">
        <w:rPr>
          <w:rFonts w:hint="eastAsia"/>
        </w:rPr>
        <w:t>学習データの作成</w:t>
      </w:r>
    </w:p>
    <w:p w14:paraId="45ACD9BE" w14:textId="108C3EB0" w:rsidR="002F15A9" w:rsidRDefault="00074A8C" w:rsidP="00463527">
      <w:r w:rsidRPr="00074A8C">
        <w:t>labeling_v2.jar</w:t>
      </w:r>
      <w:r w:rsidR="002F15A9">
        <w:rPr>
          <w:rFonts w:hint="eastAsia"/>
        </w:rPr>
        <w:t>ファイルを用いて、学習データを作成する</w:t>
      </w:r>
      <w:r w:rsidR="00480930">
        <w:rPr>
          <w:rFonts w:hint="eastAsia"/>
        </w:rPr>
        <w:t>。</w:t>
      </w:r>
    </w:p>
    <w:p w14:paraId="6527B736" w14:textId="77FE8628" w:rsidR="00EA3F1E" w:rsidRDefault="00A04A8F" w:rsidP="00463527">
      <w:r>
        <w:rPr>
          <w:rFonts w:hint="eastAsia"/>
        </w:rPr>
        <w:t>学習データの作成は、次の流れになる。</w:t>
      </w:r>
    </w:p>
    <w:p w14:paraId="1E54E662" w14:textId="77777777" w:rsidR="00303BF8" w:rsidRDefault="00303BF8" w:rsidP="00303BF8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画像ファイルを用意する</w:t>
      </w:r>
    </w:p>
    <w:p w14:paraId="41209C3B" w14:textId="1F746119" w:rsidR="00A04A8F" w:rsidRDefault="00A04A8F" w:rsidP="00A04A8F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保存先データベースを作成する</w:t>
      </w:r>
    </w:p>
    <w:p w14:paraId="78E32705" w14:textId="1FEC9F1F" w:rsidR="00A04A8F" w:rsidRDefault="00A04A8F" w:rsidP="00A04A8F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カテゴリを登録する</w:t>
      </w:r>
    </w:p>
    <w:p w14:paraId="53A11BBD" w14:textId="5F158606" w:rsidR="00A04A8F" w:rsidRDefault="00A04A8F" w:rsidP="00A04A8F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ラベル付け</w:t>
      </w:r>
    </w:p>
    <w:p w14:paraId="25E0AE28" w14:textId="0EEB4C22" w:rsidR="00A04A8F" w:rsidRDefault="00A04A8F" w:rsidP="00A04A8F"/>
    <w:p w14:paraId="73D46C78" w14:textId="6A9CBD69" w:rsidR="008D5689" w:rsidRDefault="008D5689" w:rsidP="00A04A8F">
      <w:r>
        <w:rPr>
          <w:rFonts w:hint="eastAsia"/>
        </w:rPr>
        <w:t>以降では、1</w:t>
      </w:r>
      <w:r>
        <w:t>.</w:t>
      </w:r>
      <w:r>
        <w:rPr>
          <w:rFonts w:hint="eastAsia"/>
        </w:rPr>
        <w:t>～4</w:t>
      </w:r>
      <w:r>
        <w:t>.</w:t>
      </w:r>
      <w:r>
        <w:rPr>
          <w:rFonts w:hint="eastAsia"/>
        </w:rPr>
        <w:t>について説明する。</w:t>
      </w:r>
    </w:p>
    <w:p w14:paraId="1A1B5F81" w14:textId="77777777" w:rsidR="008D5689" w:rsidRDefault="008D5689" w:rsidP="00A04A8F"/>
    <w:p w14:paraId="423B5C6E" w14:textId="164466FD" w:rsidR="00E845D9" w:rsidRDefault="00E845D9" w:rsidP="00E845D9">
      <w:pPr>
        <w:pStyle w:val="3"/>
      </w:pPr>
      <w:r>
        <w:rPr>
          <w:rFonts w:hint="eastAsia"/>
        </w:rPr>
        <w:t>画像ファイルを用意する</w:t>
      </w:r>
    </w:p>
    <w:p w14:paraId="592FB4AD" w14:textId="4CF5733A" w:rsidR="00E845D9" w:rsidRDefault="00E845D9" w:rsidP="00A04A8F">
      <w:r>
        <w:rPr>
          <w:rFonts w:hint="eastAsia"/>
        </w:rPr>
        <w:t>学習に使用する画像データを特定のフォルダに集めておく。複数のフォルダに分かれていてもよい。</w:t>
      </w:r>
    </w:p>
    <w:p w14:paraId="7F524B9D" w14:textId="106D0664" w:rsidR="00E845D9" w:rsidRDefault="005E39B2" w:rsidP="00A04A8F">
      <w:r>
        <w:rPr>
          <w:rFonts w:hint="eastAsia"/>
        </w:rPr>
        <w:lastRenderedPageBreak/>
        <w:t>本書では、画像ファイルが</w:t>
      </w:r>
      <w:r w:rsidR="00FE295D">
        <w:rPr>
          <w:rFonts w:hint="eastAsia"/>
        </w:rPr>
        <w:t>「</w:t>
      </w:r>
      <w:r>
        <w:rPr>
          <w:rFonts w:hint="eastAsia"/>
        </w:rPr>
        <w:t>d</w:t>
      </w:r>
      <w:r>
        <w:t>:\data\</w:t>
      </w:r>
      <w:r>
        <w:rPr>
          <w:rFonts w:hint="eastAsia"/>
        </w:rPr>
        <w:t>画像</w:t>
      </w:r>
      <w:r w:rsidR="00414D25">
        <w:rPr>
          <w:rFonts w:hint="eastAsia"/>
        </w:rPr>
        <w:t>データ\</w:t>
      </w:r>
      <w:r w:rsidR="00414D25">
        <w:t>images</w:t>
      </w:r>
      <w:r w:rsidR="00FE295D">
        <w:rPr>
          <w:rFonts w:hint="eastAsia"/>
        </w:rPr>
        <w:t>」</w:t>
      </w:r>
      <w:r>
        <w:rPr>
          <w:rFonts w:hint="eastAsia"/>
        </w:rPr>
        <w:t>にあるものとする</w:t>
      </w:r>
      <w:r w:rsidR="00734EE4">
        <w:rPr>
          <w:rFonts w:hint="eastAsia"/>
        </w:rPr>
        <w:t>(</w:t>
      </w:r>
      <w:r w:rsidR="00734EE4">
        <w:fldChar w:fldCharType="begin"/>
      </w:r>
      <w:r w:rsidR="00734EE4">
        <w:instrText xml:space="preserve"> </w:instrText>
      </w:r>
      <w:r w:rsidR="00734EE4">
        <w:rPr>
          <w:rFonts w:hint="eastAsia"/>
        </w:rPr>
        <w:instrText>REF _Ref52356266 \h</w:instrText>
      </w:r>
      <w:r w:rsidR="00734EE4">
        <w:instrText xml:space="preserve"> </w:instrText>
      </w:r>
      <w:r w:rsidR="00734EE4">
        <w:fldChar w:fldCharType="separate"/>
      </w:r>
      <w:r w:rsidR="00734EE4">
        <w:t xml:space="preserve">図 </w:t>
      </w:r>
      <w:r w:rsidR="00734EE4">
        <w:rPr>
          <w:noProof/>
        </w:rPr>
        <w:t>3</w:t>
      </w:r>
      <w:r w:rsidR="00734EE4">
        <w:t>.</w:t>
      </w:r>
      <w:r w:rsidR="00734EE4">
        <w:rPr>
          <w:noProof/>
        </w:rPr>
        <w:t>2</w:t>
      </w:r>
      <w:r w:rsidR="00734EE4">
        <w:fldChar w:fldCharType="end"/>
      </w:r>
      <w:r w:rsidR="00734EE4">
        <w:t>)</w:t>
      </w:r>
      <w:r>
        <w:rPr>
          <w:rFonts w:hint="eastAsia"/>
        </w:rPr>
        <w:t>。</w:t>
      </w:r>
    </w:p>
    <w:p w14:paraId="39FC6147" w14:textId="519102BD" w:rsidR="00E845D9" w:rsidRDefault="00E845D9" w:rsidP="00A04A8F"/>
    <w:p w14:paraId="4820408C" w14:textId="77777777" w:rsidR="00734EE4" w:rsidRDefault="00734EE4" w:rsidP="00734EE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46A81" wp14:editId="0CC70727">
                <wp:simplePos x="0" y="0"/>
                <wp:positionH relativeFrom="column">
                  <wp:posOffset>650330</wp:posOffset>
                </wp:positionH>
                <wp:positionV relativeFrom="paragraph">
                  <wp:posOffset>1253490</wp:posOffset>
                </wp:positionV>
                <wp:extent cx="1404257" cy="217714"/>
                <wp:effectExtent l="0" t="0" r="24765" b="1143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257" cy="217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E9A70" id="正方形/長方形 18" o:spid="_x0000_s1026" style="position:absolute;left:0;text-align:left;margin-left:51.2pt;margin-top:98.7pt;width:110.55pt;height:1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" filled="f" strokecolor="red" strokeweight="1pt"/>
            </w:pict>
          </mc:Fallback>
        </mc:AlternateContent>
      </w:r>
      <w:r w:rsidRPr="00734E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593C1" wp14:editId="0E058BFB">
            <wp:extent cx="5400040" cy="303466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E3CD" w14:textId="7E536336" w:rsidR="00734EE4" w:rsidRDefault="00734EE4" w:rsidP="00734EE4">
      <w:pPr>
        <w:pStyle w:val="a5"/>
        <w:jc w:val="center"/>
      </w:pPr>
      <w:bookmarkStart w:id="1" w:name="_Ref52356266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2</w:t>
        </w:r>
      </w:fldSimple>
      <w:bookmarkEnd w:id="1"/>
      <w:r>
        <w:rPr>
          <w:rFonts w:hint="eastAsia"/>
        </w:rPr>
        <w:t xml:space="preserve"> 画像ファイルの準備</w:t>
      </w:r>
    </w:p>
    <w:p w14:paraId="036A08CC" w14:textId="77777777" w:rsidR="00734EE4" w:rsidRPr="00734EE4" w:rsidRDefault="00734EE4" w:rsidP="00A04A8F"/>
    <w:p w14:paraId="424D12DC" w14:textId="6C52E022" w:rsidR="00A04A8F" w:rsidRDefault="00A04A8F" w:rsidP="00A04A8F">
      <w:pPr>
        <w:pStyle w:val="3"/>
      </w:pPr>
      <w:r>
        <w:rPr>
          <w:rFonts w:hint="eastAsia"/>
        </w:rPr>
        <w:t>保存先データベースを作成する</w:t>
      </w:r>
    </w:p>
    <w:p w14:paraId="426D59FC" w14:textId="56473F92" w:rsidR="00A04A8F" w:rsidRDefault="00074A8C" w:rsidP="00A04A8F">
      <w:r w:rsidRPr="00074A8C">
        <w:t>labeling_v2.jar</w:t>
      </w:r>
      <w:r w:rsidR="00A04A8F">
        <w:rPr>
          <w:rFonts w:hint="eastAsia"/>
        </w:rPr>
        <w:t>ファイルをダブルクリックして起動する</w:t>
      </w:r>
      <w:r w:rsidR="00EF75C1">
        <w:rPr>
          <w:rFonts w:hint="eastAsia"/>
        </w:rPr>
        <w:t>(</w:t>
      </w:r>
      <w:r w:rsidR="00EF75C1">
        <w:fldChar w:fldCharType="begin"/>
      </w:r>
      <w:r w:rsidR="00EF75C1">
        <w:instrText xml:space="preserve"> </w:instrText>
      </w:r>
      <w:r w:rsidR="00EF75C1">
        <w:rPr>
          <w:rFonts w:hint="eastAsia"/>
        </w:rPr>
        <w:instrText>REF _Ref52355123 \h</w:instrText>
      </w:r>
      <w:r w:rsidR="00EF75C1">
        <w:instrText xml:space="preserve"> </w:instrText>
      </w:r>
      <w:r w:rsidR="00EF75C1">
        <w:fldChar w:fldCharType="separate"/>
      </w:r>
      <w:r w:rsidR="0079640E">
        <w:t xml:space="preserve">図 </w:t>
      </w:r>
      <w:r w:rsidR="0079640E">
        <w:rPr>
          <w:noProof/>
        </w:rPr>
        <w:t>3</w:t>
      </w:r>
      <w:r w:rsidR="0079640E">
        <w:t>.</w:t>
      </w:r>
      <w:r w:rsidR="0079640E">
        <w:rPr>
          <w:noProof/>
        </w:rPr>
        <w:t>3</w:t>
      </w:r>
      <w:r w:rsidR="00EF75C1">
        <w:fldChar w:fldCharType="end"/>
      </w:r>
      <w:r w:rsidR="00EF75C1">
        <w:t>)</w:t>
      </w:r>
      <w:r w:rsidR="00A04A8F">
        <w:rPr>
          <w:rFonts w:hint="eastAsia"/>
        </w:rPr>
        <w:t>。</w:t>
      </w:r>
    </w:p>
    <w:p w14:paraId="6738AF4C" w14:textId="77777777" w:rsidR="00A04A8F" w:rsidRDefault="00A04A8F" w:rsidP="00A04A8F"/>
    <w:p w14:paraId="5E665A33" w14:textId="77777777" w:rsidR="00EF75C1" w:rsidRDefault="00EF75C1" w:rsidP="00AC794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C9C4F8" wp14:editId="77F5B96E">
            <wp:extent cx="4202612" cy="3168762"/>
            <wp:effectExtent l="0" t="0" r="762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275" cy="3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4B3B" w14:textId="65E6E54F" w:rsidR="00A04A8F" w:rsidRDefault="00EF75C1" w:rsidP="00EF75C1">
      <w:pPr>
        <w:pStyle w:val="a5"/>
        <w:jc w:val="center"/>
      </w:pPr>
      <w:bookmarkStart w:id="2" w:name="_Ref52355123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3</w:t>
        </w:r>
      </w:fldSimple>
      <w:bookmarkEnd w:id="2"/>
      <w:r>
        <w:t xml:space="preserve"> </w:t>
      </w:r>
      <w:r w:rsidR="00074A8C" w:rsidRPr="00074A8C">
        <w:t>labeling_v2.jar</w:t>
      </w:r>
      <w:r>
        <w:rPr>
          <w:rFonts w:hint="eastAsia"/>
        </w:rPr>
        <w:t>起動画面</w:t>
      </w:r>
    </w:p>
    <w:p w14:paraId="6FDD0363" w14:textId="77777777" w:rsidR="0089056A" w:rsidRPr="00074A8C" w:rsidRDefault="0089056A" w:rsidP="00EF75C1"/>
    <w:p w14:paraId="02E7B4F9" w14:textId="5EB882CF" w:rsidR="00EF75C1" w:rsidRDefault="0089056A" w:rsidP="00EF75C1">
      <w:r>
        <w:rPr>
          <w:rFonts w:hint="eastAsia"/>
        </w:rPr>
        <w:t>[ファイル]→[プロジェクトを作成]を選択する</w:t>
      </w:r>
      <w:r w:rsidR="00897533">
        <w:rPr>
          <w:rFonts w:hint="eastAsia"/>
        </w:rPr>
        <w:t>(</w:t>
      </w:r>
      <w:r w:rsidR="00897533">
        <w:fldChar w:fldCharType="begin"/>
      </w:r>
      <w:r w:rsidR="00897533">
        <w:instrText xml:space="preserve"> </w:instrText>
      </w:r>
      <w:r w:rsidR="00897533">
        <w:rPr>
          <w:rFonts w:hint="eastAsia"/>
        </w:rPr>
        <w:instrText>REF _Ref52356380 \h</w:instrText>
      </w:r>
      <w:r w:rsidR="00897533">
        <w:instrText xml:space="preserve"> </w:instrText>
      </w:r>
      <w:r w:rsidR="00897533">
        <w:fldChar w:fldCharType="separate"/>
      </w:r>
      <w:r w:rsidR="00897533">
        <w:t xml:space="preserve">図 </w:t>
      </w:r>
      <w:r w:rsidR="00897533">
        <w:rPr>
          <w:noProof/>
        </w:rPr>
        <w:t>3</w:t>
      </w:r>
      <w:r w:rsidR="00897533">
        <w:t>.</w:t>
      </w:r>
      <w:r w:rsidR="00897533">
        <w:rPr>
          <w:noProof/>
        </w:rPr>
        <w:t>4</w:t>
      </w:r>
      <w:r w:rsidR="00897533">
        <w:fldChar w:fldCharType="end"/>
      </w:r>
      <w:r w:rsidR="00897533">
        <w:t>)</w:t>
      </w:r>
      <w:r>
        <w:rPr>
          <w:rFonts w:hint="eastAsia"/>
        </w:rPr>
        <w:t>。</w:t>
      </w:r>
    </w:p>
    <w:p w14:paraId="527F3510" w14:textId="77777777" w:rsidR="0089056A" w:rsidRDefault="0089056A" w:rsidP="00EF75C1"/>
    <w:p w14:paraId="2FD7B08D" w14:textId="77777777" w:rsidR="00897533" w:rsidRDefault="00A018BD" w:rsidP="00897533">
      <w:pPr>
        <w:keepNext/>
        <w:jc w:val="center"/>
      </w:pPr>
      <w:r>
        <w:rPr>
          <w:noProof/>
        </w:rPr>
        <w:drawing>
          <wp:inline distT="0" distB="0" distL="0" distR="0" wp14:anchorId="41AF699D" wp14:editId="513CE5BD">
            <wp:extent cx="4165685" cy="3150226"/>
            <wp:effectExtent l="0" t="0" r="635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025" cy="31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EF57" w14:textId="4F70F03F" w:rsidR="00EF75C1" w:rsidRDefault="00897533" w:rsidP="00897533">
      <w:pPr>
        <w:pStyle w:val="a5"/>
        <w:jc w:val="center"/>
      </w:pPr>
      <w:bookmarkStart w:id="3" w:name="_Ref52356380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4</w:t>
        </w:r>
      </w:fldSimple>
      <w:bookmarkEnd w:id="3"/>
      <w:r>
        <w:rPr>
          <w:rFonts w:hint="eastAsia"/>
        </w:rPr>
        <w:t xml:space="preserve">　プロジェクトの作成</w:t>
      </w:r>
    </w:p>
    <w:p w14:paraId="339224C0" w14:textId="77777777" w:rsidR="005E488B" w:rsidRDefault="005E488B" w:rsidP="00EF75C1"/>
    <w:p w14:paraId="4B1B4267" w14:textId="40FC8BF6" w:rsidR="005E488B" w:rsidRDefault="005E488B" w:rsidP="00EF75C1">
      <w:r>
        <w:rPr>
          <w:rFonts w:hint="eastAsia"/>
        </w:rPr>
        <w:t>「作成するデータベース</w:t>
      </w:r>
      <w:r>
        <w:t>」</w:t>
      </w:r>
      <w:r>
        <w:rPr>
          <w:rFonts w:hint="eastAsia"/>
        </w:rPr>
        <w:t>に「D</w:t>
      </w:r>
      <w:r>
        <w:t>:\data\</w:t>
      </w:r>
      <w:r>
        <w:rPr>
          <w:rFonts w:hint="eastAsia"/>
        </w:rPr>
        <w:t>画像データ\</w:t>
      </w:r>
      <w:proofErr w:type="spellStart"/>
      <w:r>
        <w:t>sample.db</w:t>
      </w:r>
      <w:proofErr w:type="spellEnd"/>
      <w:r>
        <w:rPr>
          <w:rFonts w:hint="eastAsia"/>
        </w:rPr>
        <w:t>」を指定する。</w:t>
      </w:r>
    </w:p>
    <w:p w14:paraId="123B40C0" w14:textId="18F6BF60" w:rsidR="005E488B" w:rsidRDefault="005E488B" w:rsidP="00EF75C1">
      <w:r>
        <w:rPr>
          <w:rFonts w:hint="eastAsia"/>
        </w:rPr>
        <w:t>「学習データ作成画像ディレクトリ」に「D</w:t>
      </w:r>
      <w:r>
        <w:t>:\data\</w:t>
      </w:r>
      <w:r>
        <w:rPr>
          <w:rFonts w:hint="eastAsia"/>
        </w:rPr>
        <w:t>画像データ\</w:t>
      </w:r>
      <w:r>
        <w:t>images</w:t>
      </w:r>
      <w:r>
        <w:rPr>
          <w:rFonts w:hint="eastAsia"/>
        </w:rPr>
        <w:t>」を指定する。</w:t>
      </w:r>
    </w:p>
    <w:p w14:paraId="4D1886EA" w14:textId="479A6BE7" w:rsidR="005E488B" w:rsidRDefault="005E488B" w:rsidP="00EF75C1">
      <w:r>
        <w:rPr>
          <w:rFonts w:hint="eastAsia"/>
        </w:rPr>
        <w:lastRenderedPageBreak/>
        <w:t>入力が終わったら、インポートボタンを押す(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_Ref52356835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3</w:t>
      </w:r>
      <w:r>
        <w:t>.</w:t>
      </w:r>
      <w:r>
        <w:rPr>
          <w:noProof/>
        </w:rPr>
        <w:t>5</w:t>
      </w:r>
      <w:r>
        <w:fldChar w:fldCharType="end"/>
      </w:r>
      <w:r>
        <w:t>)</w:t>
      </w:r>
      <w:r>
        <w:rPr>
          <w:rFonts w:hint="eastAsia"/>
        </w:rPr>
        <w:t>。</w:t>
      </w:r>
    </w:p>
    <w:p w14:paraId="29AC49A4" w14:textId="77777777" w:rsidR="005E488B" w:rsidRDefault="005E488B" w:rsidP="005E488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C2DE83" wp14:editId="7D7EF1D8">
                <wp:simplePos x="0" y="0"/>
                <wp:positionH relativeFrom="column">
                  <wp:posOffset>2762522</wp:posOffset>
                </wp:positionH>
                <wp:positionV relativeFrom="paragraph">
                  <wp:posOffset>1782082</wp:posOffset>
                </wp:positionV>
                <wp:extent cx="386262" cy="119742"/>
                <wp:effectExtent l="0" t="0" r="13970" b="1397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62" cy="119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67C23" id="正方形/長方形 23" o:spid="_x0000_s1026" style="position:absolute;left:0;text-align:left;margin-left:217.5pt;margin-top:140.3pt;width:30.4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308851" wp14:editId="365A781B">
                <wp:simplePos x="0" y="0"/>
                <wp:positionH relativeFrom="column">
                  <wp:posOffset>1711960</wp:posOffset>
                </wp:positionH>
                <wp:positionV relativeFrom="paragraph">
                  <wp:posOffset>1269819</wp:posOffset>
                </wp:positionV>
                <wp:extent cx="859971" cy="119742"/>
                <wp:effectExtent l="0" t="0" r="16510" b="1397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971" cy="119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DDB66" id="正方形/長方形 22" o:spid="_x0000_s1026" style="position:absolute;left:0;text-align:left;margin-left:134.8pt;margin-top:100pt;width:67.7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06782E" wp14:editId="74D60E6B">
                <wp:simplePos x="0" y="0"/>
                <wp:positionH relativeFrom="column">
                  <wp:posOffset>1712051</wp:posOffset>
                </wp:positionH>
                <wp:positionV relativeFrom="paragraph">
                  <wp:posOffset>1003754</wp:posOffset>
                </wp:positionV>
                <wp:extent cx="859971" cy="119742"/>
                <wp:effectExtent l="0" t="0" r="16510" b="1397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971" cy="119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8253A" id="正方形/長方形 21" o:spid="_x0000_s1026" style="position:absolute;left:0;text-align:left;margin-left:134.8pt;margin-top:79.05pt;width:67.7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" filled="f" strokecolor="red" strokeweight="1pt"/>
            </w:pict>
          </mc:Fallback>
        </mc:AlternateContent>
      </w:r>
      <w:r w:rsidR="00897533">
        <w:rPr>
          <w:noProof/>
        </w:rPr>
        <w:drawing>
          <wp:inline distT="0" distB="0" distL="0" distR="0" wp14:anchorId="0E12EAAD" wp14:editId="38249009">
            <wp:extent cx="4072741" cy="3074670"/>
            <wp:effectExtent l="0" t="0" r="4445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788" cy="30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4825" w14:textId="39FCBA4D" w:rsidR="00897533" w:rsidRDefault="005E488B" w:rsidP="005E488B">
      <w:pPr>
        <w:pStyle w:val="a5"/>
        <w:jc w:val="center"/>
      </w:pPr>
      <w:bookmarkStart w:id="4" w:name="_Ref52356835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5</w:t>
        </w:r>
      </w:fldSimple>
      <w:bookmarkEnd w:id="4"/>
      <w:r>
        <w:rPr>
          <w:rFonts w:hint="eastAsia"/>
        </w:rPr>
        <w:t xml:space="preserve">　プロジェクトの作成</w:t>
      </w:r>
    </w:p>
    <w:p w14:paraId="6F9F03FE" w14:textId="4269259A" w:rsidR="00CE6B35" w:rsidRDefault="00CE6B35" w:rsidP="00CE6B35"/>
    <w:p w14:paraId="56D46860" w14:textId="44698FB4" w:rsidR="00CE6B35" w:rsidRDefault="00CE6B35" w:rsidP="00CE6B35">
      <w:r>
        <w:rPr>
          <w:rFonts w:hint="eastAsia"/>
        </w:rPr>
        <w:t>画像が表示されることを確認する(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_Ref52357011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3</w:t>
      </w:r>
      <w:r>
        <w:t>.</w:t>
      </w:r>
      <w:r>
        <w:rPr>
          <w:noProof/>
        </w:rPr>
        <w:t>6</w:t>
      </w:r>
      <w:r>
        <w:fldChar w:fldCharType="end"/>
      </w:r>
      <w:r>
        <w:t>)</w:t>
      </w:r>
      <w:r>
        <w:rPr>
          <w:rFonts w:hint="eastAsia"/>
        </w:rPr>
        <w:t>。</w:t>
      </w:r>
    </w:p>
    <w:p w14:paraId="77828731" w14:textId="1164A8CC" w:rsidR="00CE6B35" w:rsidRDefault="00C61202" w:rsidP="00CE6B35">
      <w:pPr>
        <w:keepNext/>
        <w:jc w:val="center"/>
      </w:pPr>
      <w:r>
        <w:rPr>
          <w:noProof/>
        </w:rPr>
        <w:drawing>
          <wp:inline distT="0" distB="0" distL="0" distR="0" wp14:anchorId="5DAC4784" wp14:editId="7D87A296">
            <wp:extent cx="4482918" cy="2356785"/>
            <wp:effectExtent l="0" t="0" r="0" b="5715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052" cy="23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80F9" w14:textId="63F0028A" w:rsidR="00CE6B35" w:rsidRDefault="00CE6B35" w:rsidP="00CE6B35">
      <w:pPr>
        <w:pStyle w:val="a5"/>
        <w:jc w:val="center"/>
      </w:pPr>
      <w:bookmarkStart w:id="5" w:name="_Ref52357011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6</w:t>
        </w:r>
      </w:fldSimple>
      <w:bookmarkEnd w:id="5"/>
      <w:r>
        <w:t xml:space="preserve"> </w:t>
      </w:r>
      <w:r>
        <w:rPr>
          <w:rFonts w:hint="eastAsia"/>
        </w:rPr>
        <w:t>インポート成功時の画面</w:t>
      </w:r>
    </w:p>
    <w:p w14:paraId="39228DCB" w14:textId="577B2F17" w:rsidR="00CE6B35" w:rsidRDefault="00CE6B35" w:rsidP="00CE6B35"/>
    <w:p w14:paraId="1CE6B588" w14:textId="64F3D3B1" w:rsidR="00CE6B35" w:rsidRDefault="00CE6B35" w:rsidP="00CE6B35">
      <w:r>
        <w:rPr>
          <w:rFonts w:hint="eastAsia"/>
        </w:rPr>
        <w:t>また、「作成するデータベース</w:t>
      </w:r>
      <w:r>
        <w:t>」</w:t>
      </w:r>
      <w:r>
        <w:rPr>
          <w:rFonts w:hint="eastAsia"/>
        </w:rPr>
        <w:t>に指定したパス、「D</w:t>
      </w:r>
      <w:r>
        <w:t>:\data\</w:t>
      </w:r>
      <w:r>
        <w:rPr>
          <w:rFonts w:hint="eastAsia"/>
        </w:rPr>
        <w:t>画像データ\</w:t>
      </w:r>
      <w:proofErr w:type="spellStart"/>
      <w:r>
        <w:t>sample.db</w:t>
      </w:r>
      <w:proofErr w:type="spellEnd"/>
      <w:r>
        <w:rPr>
          <w:rFonts w:hint="eastAsia"/>
        </w:rPr>
        <w:t>」が作成されていること確認する(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_Ref52357135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3</w:t>
      </w:r>
      <w:r>
        <w:t>.</w:t>
      </w:r>
      <w:r>
        <w:rPr>
          <w:noProof/>
        </w:rPr>
        <w:t>7</w:t>
      </w:r>
      <w:r>
        <w:fldChar w:fldCharType="end"/>
      </w:r>
      <w:r>
        <w:t>)</w:t>
      </w:r>
      <w:r>
        <w:rPr>
          <w:rFonts w:hint="eastAsia"/>
        </w:rPr>
        <w:t>。</w:t>
      </w:r>
    </w:p>
    <w:p w14:paraId="329CDD92" w14:textId="0E7796F4" w:rsidR="00CE6B35" w:rsidRDefault="00CE6B35" w:rsidP="00CE6B35">
      <w:pPr>
        <w:jc w:val="center"/>
      </w:pPr>
      <w:r>
        <w:rPr>
          <w:noProof/>
        </w:rPr>
        <w:lastRenderedPageBreak/>
        <w:drawing>
          <wp:inline distT="0" distB="0" distL="0" distR="0" wp14:anchorId="064E37D4" wp14:editId="28E1A8BA">
            <wp:extent cx="4251597" cy="2389274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191" cy="23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C159" w14:textId="40ED4F0F" w:rsidR="00CE6B35" w:rsidRDefault="00CE6B35" w:rsidP="00CE6B35">
      <w:pPr>
        <w:pStyle w:val="a5"/>
        <w:jc w:val="center"/>
      </w:pPr>
      <w:bookmarkStart w:id="6" w:name="_Ref52357135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7</w:t>
        </w:r>
      </w:fldSimple>
      <w:bookmarkEnd w:id="6"/>
      <w:r>
        <w:rPr>
          <w:rFonts w:hint="eastAsia"/>
        </w:rPr>
        <w:t xml:space="preserve">　DB生成時のディレクトリの状態</w:t>
      </w:r>
    </w:p>
    <w:p w14:paraId="6F457A8C" w14:textId="790D29AE" w:rsidR="00CE6B35" w:rsidRDefault="00CE6B35" w:rsidP="00CE6B35"/>
    <w:p w14:paraId="0904E622" w14:textId="52F85537" w:rsidR="00CE6B35" w:rsidRDefault="00CE6B35" w:rsidP="00CE6B35">
      <w:proofErr w:type="spellStart"/>
      <w:r>
        <w:rPr>
          <w:rFonts w:hint="eastAsia"/>
        </w:rPr>
        <w:t>s</w:t>
      </w:r>
      <w:r>
        <w:t>ample.db</w:t>
      </w:r>
      <w:proofErr w:type="spellEnd"/>
      <w:r>
        <w:rPr>
          <w:rFonts w:hint="eastAsia"/>
        </w:rPr>
        <w:t>には画像ファイルも含めてレコードに保存しているため、</w:t>
      </w:r>
      <w:r w:rsidR="00303B89">
        <w:rPr>
          <w:rFonts w:hint="eastAsia"/>
        </w:rPr>
        <w:t>別の環境やパスに移動するときは、</w:t>
      </w:r>
      <w:proofErr w:type="spellStart"/>
      <w:r w:rsidR="00303B89">
        <w:rPr>
          <w:rFonts w:hint="eastAsia"/>
        </w:rPr>
        <w:t>s</w:t>
      </w:r>
      <w:r w:rsidR="00303B89">
        <w:t>ample.db</w:t>
      </w:r>
      <w:proofErr w:type="spellEnd"/>
      <w:r w:rsidR="00303B89">
        <w:rPr>
          <w:rFonts w:hint="eastAsia"/>
        </w:rPr>
        <w:t>だけを移動すればよく、i</w:t>
      </w:r>
      <w:r w:rsidR="00303B89">
        <w:t>mages</w:t>
      </w:r>
      <w:r w:rsidR="00303B89">
        <w:rPr>
          <w:rFonts w:hint="eastAsia"/>
        </w:rPr>
        <w:t>ディレクトリは必要ない。</w:t>
      </w:r>
    </w:p>
    <w:p w14:paraId="45BD6199" w14:textId="77777777" w:rsidR="002046A6" w:rsidRDefault="002046A6" w:rsidP="00CE6B35"/>
    <w:p w14:paraId="4B34850E" w14:textId="42515883" w:rsidR="002046A6" w:rsidRPr="002046A6" w:rsidRDefault="002046A6" w:rsidP="00CE6B35">
      <w:pPr>
        <w:rPr>
          <w:b/>
          <w:bCs/>
        </w:rPr>
      </w:pPr>
      <w:r w:rsidRPr="002046A6">
        <w:rPr>
          <w:rFonts w:hint="eastAsia"/>
          <w:b/>
          <w:bCs/>
        </w:rPr>
        <w:t>[再開する場合]</w:t>
      </w:r>
    </w:p>
    <w:p w14:paraId="1BE9F048" w14:textId="2392A0EE" w:rsidR="00142D6C" w:rsidRDefault="00142D6C" w:rsidP="00CE6B35">
      <w:r>
        <w:rPr>
          <w:rFonts w:hint="eastAsia"/>
        </w:rPr>
        <w:t>b</w:t>
      </w:r>
      <w:r>
        <w:t>odt_m2det</w:t>
      </w:r>
      <w:r>
        <w:rPr>
          <w:rFonts w:hint="eastAsia"/>
        </w:rPr>
        <w:t>を閉じ、再開する場合は、「ファイル」→「プロジェクトを開く」を選択し、</w:t>
      </w:r>
      <w:proofErr w:type="spellStart"/>
      <w:r>
        <w:rPr>
          <w:rFonts w:hint="eastAsia"/>
        </w:rPr>
        <w:t>s</w:t>
      </w:r>
      <w:r>
        <w:t>ample.db</w:t>
      </w:r>
      <w:proofErr w:type="spellEnd"/>
      <w:r>
        <w:rPr>
          <w:rFonts w:hint="eastAsia"/>
        </w:rPr>
        <w:t>を指定すれば復元できる。</w:t>
      </w:r>
    </w:p>
    <w:p w14:paraId="6C1C0CA7" w14:textId="77777777" w:rsidR="00303B89" w:rsidRDefault="00303B89" w:rsidP="00CE6B35"/>
    <w:p w14:paraId="14C132B3" w14:textId="2B210447" w:rsidR="00CE6B35" w:rsidRDefault="008F4758" w:rsidP="008F4758">
      <w:pPr>
        <w:pStyle w:val="3"/>
      </w:pPr>
      <w:r>
        <w:rPr>
          <w:rFonts w:hint="eastAsia"/>
        </w:rPr>
        <w:t>カテゴリを登録する</w:t>
      </w:r>
    </w:p>
    <w:p w14:paraId="7DD10EAE" w14:textId="05C0016C" w:rsidR="006078CF" w:rsidRPr="006078CF" w:rsidRDefault="006078CF" w:rsidP="006078CF">
      <w:pPr>
        <w:ind w:right="100"/>
      </w:pPr>
      <w:r>
        <w:rPr>
          <w:rFonts w:hint="eastAsia"/>
        </w:rPr>
        <w:t>カテゴリを登録するには、カテゴリ入力テキストボックスにカテゴリ名を入力し、カテゴリ追加ボタンを押下すると、登録できる(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_Ref52358739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3</w:t>
      </w:r>
      <w:r>
        <w:t>.</w:t>
      </w:r>
      <w:r>
        <w:rPr>
          <w:noProof/>
        </w:rPr>
        <w:t>8</w:t>
      </w:r>
      <w:r>
        <w:fldChar w:fldCharType="end"/>
      </w:r>
      <w:r>
        <w:t>)</w:t>
      </w:r>
      <w:r>
        <w:rPr>
          <w:rFonts w:hint="eastAsia"/>
        </w:rPr>
        <w:t>。</w:t>
      </w:r>
    </w:p>
    <w:p w14:paraId="2CADE62B" w14:textId="0E933B7C" w:rsidR="00C61202" w:rsidRPr="00C61202" w:rsidRDefault="00C61202" w:rsidP="00C61202"/>
    <w:p w14:paraId="0B337B73" w14:textId="77777777" w:rsidR="006078CF" w:rsidRDefault="006078CF" w:rsidP="006078C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887D1" wp14:editId="1339DD3D">
                <wp:simplePos x="0" y="0"/>
                <wp:positionH relativeFrom="column">
                  <wp:posOffset>3255101</wp:posOffset>
                </wp:positionH>
                <wp:positionV relativeFrom="paragraph">
                  <wp:posOffset>464911</wp:posOffset>
                </wp:positionV>
                <wp:extent cx="1951264" cy="620395"/>
                <wp:effectExtent l="19050" t="0" r="30480" b="65405"/>
                <wp:wrapNone/>
                <wp:docPr id="29" name="吹き出し: 円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264" cy="620395"/>
                        </a:xfrm>
                        <a:prstGeom prst="wedgeEllipseCallout">
                          <a:avLst>
                            <a:gd name="adj1" fmla="val -28526"/>
                            <a:gd name="adj2" fmla="val 546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307D5" w14:textId="41D574F1" w:rsidR="006078CF" w:rsidRDefault="006078CF" w:rsidP="006078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カテゴリ名を入力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C887D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吹き出し: 円形 29" o:spid="_x0000_s1041" type="#_x0000_t63" style="position:absolute;left:0;text-align:left;margin-left:256.3pt;margin-top:36.6pt;width:153.65pt;height:48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" adj="4638,22594" fillcolor="#4472c4 [3204]" strokecolor="#1f3763 [1604]" strokeweight="1pt">
                <v:textbox>
                  <w:txbxContent>
                    <w:p w14:paraId="323307D5" w14:textId="41D574F1" w:rsidR="006078CF" w:rsidRDefault="006078CF" w:rsidP="006078C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カテゴリ名を入力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E6A9C8" wp14:editId="47925A71">
                <wp:simplePos x="0" y="0"/>
                <wp:positionH relativeFrom="column">
                  <wp:posOffset>1445351</wp:posOffset>
                </wp:positionH>
                <wp:positionV relativeFrom="paragraph">
                  <wp:posOffset>1139825</wp:posOffset>
                </wp:positionV>
                <wp:extent cx="2084614" cy="185057"/>
                <wp:effectExtent l="0" t="0" r="11430" b="24765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614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CF572" id="正方形/長方形 28" o:spid="_x0000_s1026" style="position:absolute;left:0;text-align:left;margin-left:113.8pt;margin-top:89.75pt;width:164.15pt;height:1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" filled="f" strokecolor="red" strokeweight="1pt"/>
            </w:pict>
          </mc:Fallback>
        </mc:AlternateContent>
      </w:r>
      <w:r w:rsidR="00C6120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8D5A4A" wp14:editId="42FEF150">
                <wp:simplePos x="0" y="0"/>
                <wp:positionH relativeFrom="column">
                  <wp:posOffset>1569992</wp:posOffset>
                </wp:positionH>
                <wp:positionV relativeFrom="paragraph">
                  <wp:posOffset>1338580</wp:posOffset>
                </wp:positionV>
                <wp:extent cx="1115786" cy="185057"/>
                <wp:effectExtent l="0" t="0" r="27305" b="2476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45453" id="正方形/長方形 27" o:spid="_x0000_s1026" style="position:absolute;left:0;text-align:left;margin-left:123.6pt;margin-top:105.4pt;width:87.85pt;height:1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" filled="f" strokecolor="red" strokeweight="1pt"/>
            </w:pict>
          </mc:Fallback>
        </mc:AlternateContent>
      </w:r>
      <w:r w:rsidR="00C61202">
        <w:rPr>
          <w:noProof/>
        </w:rPr>
        <w:drawing>
          <wp:inline distT="0" distB="0" distL="0" distR="0" wp14:anchorId="5D94859F" wp14:editId="6FFD2CAC">
            <wp:extent cx="2511510" cy="1475014"/>
            <wp:effectExtent l="0" t="0" r="3175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5470" cy="15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2888" w14:textId="48260B3F" w:rsidR="008F4758" w:rsidRPr="008F4758" w:rsidRDefault="006078CF" w:rsidP="006078CF">
      <w:pPr>
        <w:pStyle w:val="a5"/>
        <w:jc w:val="center"/>
      </w:pPr>
      <w:bookmarkStart w:id="7" w:name="_Ref52358739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8</w:t>
        </w:r>
      </w:fldSimple>
      <w:bookmarkEnd w:id="7"/>
      <w:r>
        <w:t xml:space="preserve"> </w:t>
      </w:r>
      <w:r>
        <w:rPr>
          <w:rFonts w:hint="eastAsia"/>
        </w:rPr>
        <w:t>カテゴリ登録</w:t>
      </w:r>
    </w:p>
    <w:p w14:paraId="6652063B" w14:textId="77777777" w:rsidR="006078CF" w:rsidRDefault="006078CF" w:rsidP="00CE6B35">
      <w:pPr>
        <w:rPr>
          <w:b/>
          <w:bCs/>
          <w:u w:val="single"/>
        </w:rPr>
      </w:pPr>
    </w:p>
    <w:p w14:paraId="0E2C82C7" w14:textId="371420A5" w:rsidR="006078CF" w:rsidRDefault="006078CF" w:rsidP="006078CF">
      <w:r>
        <w:rPr>
          <w:rFonts w:hint="eastAsia"/>
          <w:b/>
          <w:bCs/>
          <w:u w:val="single"/>
        </w:rPr>
        <w:t>ただし、カテゴリ名に</w:t>
      </w:r>
      <w:r w:rsidRPr="00C61202">
        <w:rPr>
          <w:rFonts w:hint="eastAsia"/>
          <w:b/>
          <w:bCs/>
          <w:u w:val="single"/>
        </w:rPr>
        <w:t>日本語</w:t>
      </w:r>
      <w:r>
        <w:rPr>
          <w:rFonts w:hint="eastAsia"/>
          <w:b/>
          <w:bCs/>
          <w:u w:val="single"/>
        </w:rPr>
        <w:t>を入力しないこと</w:t>
      </w:r>
      <w:r w:rsidRPr="00C61202">
        <w:rPr>
          <w:rFonts w:hint="eastAsia"/>
          <w:b/>
          <w:bCs/>
          <w:u w:val="single"/>
        </w:rPr>
        <w:t>。</w:t>
      </w:r>
      <w:r w:rsidRPr="006078CF">
        <w:rPr>
          <w:rFonts w:hint="eastAsia"/>
        </w:rPr>
        <w:t>日本語で登録すると、</w:t>
      </w:r>
      <w:proofErr w:type="spellStart"/>
      <w:r w:rsidR="00074A8C">
        <w:t>EfficientDet</w:t>
      </w:r>
      <w:proofErr w:type="spellEnd"/>
      <w:r>
        <w:rPr>
          <w:rFonts w:hint="eastAsia"/>
        </w:rPr>
        <w:t>が予測時に日本語を認識できずエラーになってしまう。</w:t>
      </w:r>
    </w:p>
    <w:p w14:paraId="53529AAB" w14:textId="5CA1C9A8" w:rsidR="008F4758" w:rsidRPr="006078CF" w:rsidRDefault="008F4758" w:rsidP="00CE6B35">
      <w:pPr>
        <w:rPr>
          <w:b/>
          <w:bCs/>
          <w:u w:val="single"/>
        </w:rPr>
      </w:pPr>
    </w:p>
    <w:p w14:paraId="44FCEF26" w14:textId="77777777" w:rsidR="006078CF" w:rsidRPr="006078CF" w:rsidRDefault="006078CF" w:rsidP="00CE6B35"/>
    <w:p w14:paraId="40280FFC" w14:textId="1B992B4D" w:rsidR="006078CF" w:rsidRDefault="006078CF" w:rsidP="006078CF">
      <w:pPr>
        <w:ind w:left="100" w:right="100"/>
      </w:pPr>
      <w:r>
        <w:rPr>
          <w:rFonts w:hint="eastAsia"/>
        </w:rPr>
        <w:t>例では「顧客名」は「C</w:t>
      </w:r>
      <w:r>
        <w:t>ustomer</w:t>
      </w:r>
      <w:r>
        <w:rPr>
          <w:rFonts w:hint="eastAsia"/>
        </w:rPr>
        <w:t>」、「住所」は「A</w:t>
      </w:r>
      <w:r>
        <w:t>ddress</w:t>
      </w:r>
      <w:r>
        <w:rPr>
          <w:rFonts w:hint="eastAsia"/>
        </w:rPr>
        <w:t>」、「検針値」は「U</w:t>
      </w:r>
      <w:r>
        <w:t>sage</w:t>
      </w:r>
      <w:r>
        <w:rPr>
          <w:rFonts w:hint="eastAsia"/>
        </w:rPr>
        <w:t>」として追加している(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_Ref52358833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3</w:t>
      </w:r>
      <w:r>
        <w:t>.</w:t>
      </w:r>
      <w:r>
        <w:rPr>
          <w:noProof/>
        </w:rPr>
        <w:t>9</w:t>
      </w:r>
      <w:r>
        <w:fldChar w:fldCharType="end"/>
      </w:r>
      <w:r>
        <w:t>)</w:t>
      </w:r>
      <w:r>
        <w:rPr>
          <w:rFonts w:hint="eastAsia"/>
        </w:rPr>
        <w:t>。</w:t>
      </w:r>
    </w:p>
    <w:p w14:paraId="0372BE86" w14:textId="77777777" w:rsidR="006078CF" w:rsidRDefault="006078CF" w:rsidP="006078CF">
      <w:pPr>
        <w:keepNext/>
        <w:ind w:left="100" w:right="100"/>
        <w:jc w:val="center"/>
      </w:pPr>
      <w:r>
        <w:rPr>
          <w:noProof/>
        </w:rPr>
        <w:drawing>
          <wp:inline distT="0" distB="0" distL="0" distR="0" wp14:anchorId="1F700882" wp14:editId="280317FA">
            <wp:extent cx="2533650" cy="1581150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E68A" w14:textId="7879853A" w:rsidR="006078CF" w:rsidRDefault="006078CF" w:rsidP="006078CF">
      <w:pPr>
        <w:pStyle w:val="a5"/>
        <w:jc w:val="center"/>
        <w:rPr>
          <w:b w:val="0"/>
          <w:bCs w:val="0"/>
          <w:u w:val="single"/>
        </w:rPr>
      </w:pPr>
      <w:bookmarkStart w:id="8" w:name="_Ref52358833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9</w:t>
        </w:r>
      </w:fldSimple>
      <w:bookmarkEnd w:id="8"/>
      <w:r>
        <w:rPr>
          <w:rFonts w:hint="eastAsia"/>
        </w:rPr>
        <w:t xml:space="preserve"> カテゴリ登録例</w:t>
      </w:r>
    </w:p>
    <w:p w14:paraId="01939693" w14:textId="1200C55F" w:rsidR="006078CF" w:rsidRDefault="006078CF" w:rsidP="006078CF"/>
    <w:p w14:paraId="42A08B67" w14:textId="0F557BDB" w:rsidR="001A410B" w:rsidRDefault="00460941" w:rsidP="00460941">
      <w:pPr>
        <w:pStyle w:val="3"/>
      </w:pPr>
      <w:r>
        <w:rPr>
          <w:rFonts w:hint="eastAsia"/>
        </w:rPr>
        <w:t>ラベル付け</w:t>
      </w:r>
    </w:p>
    <w:p w14:paraId="5D7D3B4D" w14:textId="4C2D2238" w:rsidR="00AC6926" w:rsidRPr="00AC6926" w:rsidRDefault="00AC6926" w:rsidP="00AC6926">
      <w:r>
        <w:rPr>
          <w:rFonts w:hint="eastAsia"/>
        </w:rPr>
        <w:t>検出させたい領域をドラッグする(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_Ref52358977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3</w:t>
      </w:r>
      <w:r>
        <w:t>.</w:t>
      </w:r>
      <w:r>
        <w:rPr>
          <w:noProof/>
        </w:rPr>
        <w:t>10</w:t>
      </w:r>
      <w:r>
        <w:fldChar w:fldCharType="end"/>
      </w:r>
      <w:r>
        <w:t>)</w:t>
      </w:r>
      <w:r>
        <w:rPr>
          <w:rFonts w:hint="eastAsia"/>
        </w:rPr>
        <w:t>。</w:t>
      </w:r>
    </w:p>
    <w:p w14:paraId="5EA60916" w14:textId="77777777" w:rsidR="00AC6926" w:rsidRDefault="00AC6926" w:rsidP="00AC6926">
      <w:pPr>
        <w:keepNext/>
        <w:jc w:val="center"/>
      </w:pPr>
      <w:r>
        <w:rPr>
          <w:noProof/>
        </w:rPr>
        <w:drawing>
          <wp:inline distT="0" distB="0" distL="0" distR="0" wp14:anchorId="7DA5C049" wp14:editId="26C2842D">
            <wp:extent cx="3856265" cy="2535289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091" cy="25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F135" w14:textId="1B0B8682" w:rsidR="00460941" w:rsidRDefault="00AC6926" w:rsidP="00AC6926">
      <w:pPr>
        <w:pStyle w:val="a5"/>
        <w:jc w:val="center"/>
      </w:pPr>
      <w:bookmarkStart w:id="9" w:name="_Ref52358977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10</w:t>
        </w:r>
      </w:fldSimple>
      <w:bookmarkEnd w:id="9"/>
      <w:r>
        <w:t xml:space="preserve"> </w:t>
      </w:r>
      <w:r>
        <w:rPr>
          <w:rFonts w:hint="eastAsia"/>
        </w:rPr>
        <w:t>領域の作成</w:t>
      </w:r>
    </w:p>
    <w:p w14:paraId="6611970B" w14:textId="7A86909D" w:rsidR="00AC6926" w:rsidRDefault="00AC6926" w:rsidP="00AC6926"/>
    <w:p w14:paraId="1766C1D0" w14:textId="4FC674AD" w:rsidR="00AC6926" w:rsidRDefault="0066604F" w:rsidP="00AC6926">
      <w:r>
        <w:rPr>
          <w:rFonts w:hint="eastAsia"/>
        </w:rPr>
        <w:t>領域をドラッグした後、</w:t>
      </w:r>
      <w:r>
        <w:t>Enter</w:t>
      </w:r>
      <w:r>
        <w:rPr>
          <w:rFonts w:hint="eastAsia"/>
        </w:rPr>
        <w:t>キーを押すと、領域が確定し、矩形が黄色に変わる(</w:t>
      </w:r>
      <w:r w:rsidR="0044504D">
        <w:fldChar w:fldCharType="begin"/>
      </w:r>
      <w:r w:rsidR="0044504D">
        <w:instrText xml:space="preserve"> </w:instrText>
      </w:r>
      <w:r w:rsidR="0044504D">
        <w:rPr>
          <w:rFonts w:hint="eastAsia"/>
        </w:rPr>
        <w:instrText>REF _Ref52359047 \h</w:instrText>
      </w:r>
      <w:r w:rsidR="0044504D">
        <w:instrText xml:space="preserve"> </w:instrText>
      </w:r>
      <w:r w:rsidR="0044504D">
        <w:fldChar w:fldCharType="separate"/>
      </w:r>
      <w:r w:rsidR="0044504D">
        <w:t xml:space="preserve">図 </w:t>
      </w:r>
      <w:r w:rsidR="0044504D">
        <w:rPr>
          <w:noProof/>
        </w:rPr>
        <w:t>3</w:t>
      </w:r>
      <w:r w:rsidR="0044504D">
        <w:t>.</w:t>
      </w:r>
      <w:r w:rsidR="0044504D">
        <w:rPr>
          <w:noProof/>
        </w:rPr>
        <w:t>11</w:t>
      </w:r>
      <w:r w:rsidR="0044504D">
        <w:fldChar w:fldCharType="end"/>
      </w:r>
      <w:r>
        <w:t>)</w:t>
      </w:r>
      <w:r>
        <w:rPr>
          <w:rFonts w:hint="eastAsia"/>
        </w:rPr>
        <w:t>。</w:t>
      </w:r>
    </w:p>
    <w:p w14:paraId="01CE00FC" w14:textId="77777777" w:rsidR="0066604F" w:rsidRDefault="0066604F" w:rsidP="0066604F">
      <w:pPr>
        <w:keepNext/>
        <w:jc w:val="center"/>
      </w:pPr>
      <w:r>
        <w:rPr>
          <w:noProof/>
        </w:rPr>
        <w:drawing>
          <wp:inline distT="0" distB="0" distL="0" distR="0" wp14:anchorId="311C43DD" wp14:editId="24644E74">
            <wp:extent cx="2809875" cy="857250"/>
            <wp:effectExtent l="0" t="0" r="9525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D9A7" w14:textId="3486550D" w:rsidR="0066604F" w:rsidRPr="0066604F" w:rsidRDefault="0066604F" w:rsidP="0066604F">
      <w:pPr>
        <w:pStyle w:val="a5"/>
        <w:jc w:val="center"/>
      </w:pPr>
      <w:bookmarkStart w:id="10" w:name="_Ref52359047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11</w:t>
        </w:r>
      </w:fldSimple>
      <w:bookmarkEnd w:id="10"/>
      <w:r>
        <w:rPr>
          <w:rFonts w:hint="eastAsia"/>
        </w:rPr>
        <w:t xml:space="preserve"> 領域の確定</w:t>
      </w:r>
    </w:p>
    <w:p w14:paraId="37F4C083" w14:textId="4FB1E5FF" w:rsidR="0066604F" w:rsidRDefault="0066604F" w:rsidP="00AC6926"/>
    <w:p w14:paraId="2C3613D0" w14:textId="77777777" w:rsidR="009A78C9" w:rsidRDefault="00EC4240" w:rsidP="00AC6926">
      <w:r>
        <w:rPr>
          <w:rFonts w:hint="eastAsia"/>
        </w:rPr>
        <w:t>次に黄色の矩形のカテゴリを指定する。</w:t>
      </w:r>
    </w:p>
    <w:p w14:paraId="76D14B70" w14:textId="7E64F6F0" w:rsidR="00EC4240" w:rsidRDefault="009A78C9" w:rsidP="00AC6926">
      <w:r>
        <w:rPr>
          <w:rFonts w:hint="eastAsia"/>
        </w:rPr>
        <w:lastRenderedPageBreak/>
        <w:t>黄色のボックスの中でマウス右クリックすると、カテゴリ一覧が表示される。表示されたカテゴリの中から、該当カテゴリ名を選択すると、矩形が緑色に変わり、カテゴリ名が表示される(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_Ref52359193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3</w:t>
      </w:r>
      <w:r>
        <w:t>.</w:t>
      </w:r>
      <w:r>
        <w:rPr>
          <w:noProof/>
        </w:rPr>
        <w:t>12</w:t>
      </w:r>
      <w:r>
        <w:fldChar w:fldCharType="end"/>
      </w:r>
      <w:r>
        <w:t>)</w:t>
      </w:r>
      <w:r>
        <w:rPr>
          <w:rFonts w:hint="eastAsia"/>
        </w:rPr>
        <w:t>。</w:t>
      </w:r>
    </w:p>
    <w:p w14:paraId="36AEDBE8" w14:textId="77777777" w:rsidR="009A78C9" w:rsidRDefault="009A78C9" w:rsidP="009A78C9">
      <w:pPr>
        <w:keepNext/>
        <w:jc w:val="center"/>
      </w:pPr>
      <w:r>
        <w:rPr>
          <w:noProof/>
        </w:rPr>
        <w:drawing>
          <wp:inline distT="0" distB="0" distL="0" distR="0" wp14:anchorId="3A94099F" wp14:editId="5C41F3CC">
            <wp:extent cx="2781300" cy="1009650"/>
            <wp:effectExtent l="0" t="0" r="0" b="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BBB" w14:textId="32E73640" w:rsidR="00EC4240" w:rsidRDefault="009A78C9" w:rsidP="009A78C9">
      <w:pPr>
        <w:pStyle w:val="a5"/>
        <w:jc w:val="center"/>
      </w:pPr>
      <w:bookmarkStart w:id="11" w:name="_Ref52359193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12</w:t>
        </w:r>
      </w:fldSimple>
      <w:bookmarkEnd w:id="11"/>
      <w:r>
        <w:t xml:space="preserve"> </w:t>
      </w:r>
      <w:r>
        <w:rPr>
          <w:rFonts w:hint="eastAsia"/>
        </w:rPr>
        <w:t>カテゴリを指定</w:t>
      </w:r>
    </w:p>
    <w:p w14:paraId="111C8158" w14:textId="0D9ACAB7" w:rsidR="009A78C9" w:rsidRDefault="009A78C9" w:rsidP="009A78C9"/>
    <w:p w14:paraId="065F8C60" w14:textId="001CD1CB" w:rsidR="009A78C9" w:rsidRDefault="006B6122" w:rsidP="009A78C9">
      <w:r>
        <w:rPr>
          <w:rFonts w:hint="eastAsia"/>
        </w:rPr>
        <w:t>他の項目に対しても、同様の操作を繰り返し、必要なラベリングを行う(</w:t>
      </w:r>
      <w:r w:rsidR="00276B5F">
        <w:fldChar w:fldCharType="begin"/>
      </w:r>
      <w:r w:rsidR="00276B5F">
        <w:instrText xml:space="preserve"> </w:instrText>
      </w:r>
      <w:r w:rsidR="00276B5F">
        <w:rPr>
          <w:rFonts w:hint="eastAsia"/>
        </w:rPr>
        <w:instrText>REF _Ref52359292 \h</w:instrText>
      </w:r>
      <w:r w:rsidR="00276B5F">
        <w:instrText xml:space="preserve"> </w:instrText>
      </w:r>
      <w:r w:rsidR="00276B5F">
        <w:fldChar w:fldCharType="separate"/>
      </w:r>
      <w:r w:rsidR="00276B5F">
        <w:t xml:space="preserve">図 </w:t>
      </w:r>
      <w:r w:rsidR="00276B5F">
        <w:rPr>
          <w:noProof/>
        </w:rPr>
        <w:t>3</w:t>
      </w:r>
      <w:r w:rsidR="00276B5F">
        <w:t>.</w:t>
      </w:r>
      <w:r w:rsidR="00276B5F">
        <w:rPr>
          <w:noProof/>
        </w:rPr>
        <w:t>13</w:t>
      </w:r>
      <w:r w:rsidR="00276B5F">
        <w:fldChar w:fldCharType="end"/>
      </w:r>
      <w:r>
        <w:t>)</w:t>
      </w:r>
      <w:r>
        <w:rPr>
          <w:rFonts w:hint="eastAsia"/>
        </w:rPr>
        <w:t>。</w:t>
      </w:r>
    </w:p>
    <w:p w14:paraId="320A399C" w14:textId="77777777" w:rsidR="006B6122" w:rsidRDefault="006B6122" w:rsidP="006B6122">
      <w:pPr>
        <w:keepNext/>
        <w:jc w:val="center"/>
      </w:pPr>
      <w:r>
        <w:rPr>
          <w:noProof/>
        </w:rPr>
        <w:drawing>
          <wp:inline distT="0" distB="0" distL="0" distR="0" wp14:anchorId="222AF938" wp14:editId="65A798BB">
            <wp:extent cx="3219450" cy="5033225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2787" cy="50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B3EC" w14:textId="72860628" w:rsidR="006B6122" w:rsidRPr="006B6122" w:rsidRDefault="006B6122" w:rsidP="006B6122">
      <w:pPr>
        <w:pStyle w:val="a5"/>
        <w:jc w:val="center"/>
      </w:pPr>
      <w:bookmarkStart w:id="12" w:name="_Ref52359292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13</w:t>
        </w:r>
      </w:fldSimple>
      <w:bookmarkEnd w:id="12"/>
      <w:r>
        <w:t xml:space="preserve"> </w:t>
      </w:r>
      <w:r>
        <w:rPr>
          <w:rFonts w:hint="eastAsia"/>
        </w:rPr>
        <w:t>ラベリング完了画面</w:t>
      </w:r>
    </w:p>
    <w:p w14:paraId="680A8365" w14:textId="25FE433D" w:rsidR="006B6122" w:rsidRDefault="006B6122" w:rsidP="009A78C9"/>
    <w:p w14:paraId="2818AE01" w14:textId="5C3E3A57" w:rsidR="00276B5F" w:rsidRDefault="00276B5F" w:rsidP="009A78C9">
      <w:r>
        <w:rPr>
          <w:rFonts w:hint="eastAsia"/>
        </w:rPr>
        <w:lastRenderedPageBreak/>
        <w:t>次の画像にラベリングを行う場合は、右下の「次の画像」ボタンを押</w:t>
      </w:r>
      <w:r w:rsidR="00E53577">
        <w:rPr>
          <w:rFonts w:hint="eastAsia"/>
        </w:rPr>
        <w:t>すか&lt;</w:t>
      </w:r>
      <w:r w:rsidR="00E53577">
        <w:t>n&gt;</w:t>
      </w:r>
      <w:r w:rsidR="00E53577">
        <w:rPr>
          <w:rFonts w:hint="eastAsia"/>
        </w:rPr>
        <w:t>キーを押すことで</w:t>
      </w:r>
      <w:r>
        <w:rPr>
          <w:rFonts w:hint="eastAsia"/>
        </w:rPr>
        <w:t>、次に進む。</w:t>
      </w:r>
    </w:p>
    <w:p w14:paraId="24BF92C5" w14:textId="55D81263" w:rsidR="00276B5F" w:rsidRPr="00E53577" w:rsidRDefault="00276B5F" w:rsidP="009A78C9"/>
    <w:p w14:paraId="5D463861" w14:textId="71730EE9" w:rsidR="00276B5F" w:rsidRDefault="00D918AE" w:rsidP="009A78C9">
      <w:r>
        <w:rPr>
          <w:rFonts w:hint="eastAsia"/>
        </w:rPr>
        <w:t>保存する場合は、「ファイル」→「プロジェクトを保存する」を実行すること。</w:t>
      </w:r>
    </w:p>
    <w:p w14:paraId="09A29555" w14:textId="74B3AB82" w:rsidR="00FE226C" w:rsidRDefault="00074A8C" w:rsidP="00FE226C">
      <w:pPr>
        <w:keepNext/>
        <w:jc w:val="center"/>
      </w:pPr>
      <w:r>
        <w:rPr>
          <w:noProof/>
        </w:rPr>
        <w:drawing>
          <wp:inline distT="0" distB="0" distL="0" distR="0" wp14:anchorId="60E07E9A" wp14:editId="4882D147">
            <wp:extent cx="2436639" cy="5903367"/>
            <wp:effectExtent l="0" t="0" r="1905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13" cy="593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4E6F" w14:textId="6E5A2C65" w:rsidR="00D918AE" w:rsidRDefault="00FE226C" w:rsidP="00FE226C">
      <w:pPr>
        <w:pStyle w:val="a5"/>
        <w:jc w:val="center"/>
      </w:pPr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プロジェクトを保存する</w:t>
      </w:r>
    </w:p>
    <w:p w14:paraId="290C0ACD" w14:textId="77777777" w:rsidR="00FE226C" w:rsidRPr="009A78C9" w:rsidRDefault="00FE226C" w:rsidP="00FE226C"/>
    <w:p w14:paraId="698E7D59" w14:textId="718700F4" w:rsidR="002F15A9" w:rsidRDefault="00480930" w:rsidP="00480930">
      <w:pPr>
        <w:pStyle w:val="2"/>
      </w:pPr>
      <w:r>
        <w:rPr>
          <w:rFonts w:hint="eastAsia"/>
        </w:rPr>
        <w:t>学習データのエクスポート</w:t>
      </w:r>
    </w:p>
    <w:p w14:paraId="5941A2B4" w14:textId="59C50137" w:rsidR="00EA3F1E" w:rsidRDefault="00FE1B36" w:rsidP="00463527">
      <w:r>
        <w:rPr>
          <w:rFonts w:hint="eastAsia"/>
        </w:rPr>
        <w:t>作成した学習データを</w:t>
      </w:r>
      <w:proofErr w:type="spellStart"/>
      <w:r w:rsidR="005C7E14">
        <w:t>EfficientDet</w:t>
      </w:r>
      <w:proofErr w:type="spellEnd"/>
      <w:r>
        <w:rPr>
          <w:rFonts w:hint="eastAsia"/>
        </w:rPr>
        <w:t>が学習できるデータ形式にエクスポートする。</w:t>
      </w:r>
    </w:p>
    <w:p w14:paraId="25DA992B" w14:textId="42FC6D7C" w:rsidR="00FE1B36" w:rsidRPr="00D3726B" w:rsidRDefault="00FE1B36" w:rsidP="00463527">
      <w:r>
        <w:rPr>
          <w:rFonts w:hint="eastAsia"/>
        </w:rPr>
        <w:t>エクスポートする場合は、</w:t>
      </w:r>
      <w:r w:rsidR="00FB2D70">
        <w:rPr>
          <w:rFonts w:hint="eastAsia"/>
        </w:rPr>
        <w:t>「ファイル」→「</w:t>
      </w:r>
      <w:proofErr w:type="spellStart"/>
      <w:r w:rsidR="005C7E14">
        <w:t>EfficientDet</w:t>
      </w:r>
      <w:proofErr w:type="spellEnd"/>
      <w:r w:rsidR="00FB2D70">
        <w:rPr>
          <w:rFonts w:hint="eastAsia"/>
        </w:rPr>
        <w:t>用の学習データセットをエクスポートする</w:t>
      </w:r>
      <w:r w:rsidR="00FB2D70">
        <w:t>」</w:t>
      </w:r>
      <w:r w:rsidR="00FB2D70">
        <w:rPr>
          <w:rFonts w:hint="eastAsia"/>
        </w:rPr>
        <w:t>を選択する(</w:t>
      </w:r>
      <w:r w:rsidR="00FB2D70">
        <w:fldChar w:fldCharType="begin"/>
      </w:r>
      <w:r w:rsidR="00FB2D70">
        <w:instrText xml:space="preserve"> </w:instrText>
      </w:r>
      <w:r w:rsidR="00FB2D70">
        <w:rPr>
          <w:rFonts w:hint="eastAsia"/>
        </w:rPr>
        <w:instrText>REF _Ref52370620 \h</w:instrText>
      </w:r>
      <w:r w:rsidR="00FB2D70">
        <w:instrText xml:space="preserve"> </w:instrText>
      </w:r>
      <w:r w:rsidR="00FB2D70">
        <w:fldChar w:fldCharType="separate"/>
      </w:r>
      <w:r w:rsidR="00FB2D70">
        <w:t xml:space="preserve">図 </w:t>
      </w:r>
      <w:r w:rsidR="00FB2D70">
        <w:rPr>
          <w:noProof/>
        </w:rPr>
        <w:t>3</w:t>
      </w:r>
      <w:r w:rsidR="00FB2D70">
        <w:t>.</w:t>
      </w:r>
      <w:r w:rsidR="00FB2D70">
        <w:rPr>
          <w:noProof/>
        </w:rPr>
        <w:t>15</w:t>
      </w:r>
      <w:r w:rsidR="00FB2D70">
        <w:fldChar w:fldCharType="end"/>
      </w:r>
      <w:r w:rsidR="00FB2D70">
        <w:t>)</w:t>
      </w:r>
      <w:r w:rsidR="00FB2D70">
        <w:rPr>
          <w:rFonts w:hint="eastAsia"/>
        </w:rPr>
        <w:t>。</w:t>
      </w:r>
    </w:p>
    <w:p w14:paraId="4ED8ACBB" w14:textId="66698C05" w:rsidR="00FB2D70" w:rsidRDefault="005C7E14" w:rsidP="00FB2D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BD1445" wp14:editId="269CBF74">
            <wp:extent cx="4104005" cy="414020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9A0C" w14:textId="0C91CAE3" w:rsidR="0028786F" w:rsidRDefault="00FB2D70" w:rsidP="00FB2D70">
      <w:pPr>
        <w:pStyle w:val="a5"/>
        <w:jc w:val="center"/>
      </w:pPr>
      <w:bookmarkStart w:id="13" w:name="_Ref52370620"/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15</w:t>
        </w:r>
      </w:fldSimple>
      <w:bookmarkEnd w:id="13"/>
      <w:r>
        <w:t xml:space="preserve"> </w:t>
      </w:r>
      <w:proofErr w:type="spellStart"/>
      <w:r w:rsidR="005C7E14">
        <w:t>EfficientDet</w:t>
      </w:r>
      <w:proofErr w:type="spellEnd"/>
      <w:r>
        <w:rPr>
          <w:rFonts w:hint="eastAsia"/>
        </w:rPr>
        <w:t>用の学習データをエクスポートする</w:t>
      </w:r>
    </w:p>
    <w:p w14:paraId="667FF2E2" w14:textId="7568B4D1" w:rsidR="00FB2D70" w:rsidRDefault="00FB2D70" w:rsidP="00FB2D70"/>
    <w:p w14:paraId="4CEDA6FE" w14:textId="5E5BCC91" w:rsidR="00FB2D70" w:rsidRDefault="00FB2D70" w:rsidP="00FB2D70">
      <w:r>
        <w:rPr>
          <w:rFonts w:hint="eastAsia"/>
        </w:rPr>
        <w:t>出力先ディレクトリを聞かれるので、ここでは「</w:t>
      </w:r>
      <w:r w:rsidR="005C7E14" w:rsidRPr="005C7E14">
        <w:t>C:\Users\PC726\Desktop\output</w:t>
      </w:r>
      <w:r>
        <w:rPr>
          <w:rFonts w:hint="eastAsia"/>
        </w:rPr>
        <w:t>」を指定する。</w:t>
      </w:r>
    </w:p>
    <w:p w14:paraId="475682D9" w14:textId="6945D6B0" w:rsidR="00FB2D70" w:rsidRDefault="00FB2D70" w:rsidP="00FB2D70">
      <w:r>
        <w:rPr>
          <w:rFonts w:hint="eastAsia"/>
        </w:rPr>
        <w:t>出力が終わると、次のディレクトリが作成される。</w:t>
      </w:r>
    </w:p>
    <w:p w14:paraId="5204B8A1" w14:textId="4A139DFD" w:rsidR="00FB2D70" w:rsidRDefault="005C7E14" w:rsidP="00FB2D70">
      <w:pPr>
        <w:keepNext/>
        <w:jc w:val="center"/>
      </w:pPr>
      <w:r>
        <w:rPr>
          <w:noProof/>
        </w:rPr>
        <w:drawing>
          <wp:inline distT="0" distB="0" distL="0" distR="0" wp14:anchorId="60D946F8" wp14:editId="4B62DA38">
            <wp:extent cx="3519998" cy="2384756"/>
            <wp:effectExtent l="0" t="0" r="4445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98" cy="238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0650" w14:textId="3FEA6EA7" w:rsidR="00FB2D70" w:rsidRDefault="00FB2D70" w:rsidP="00FB2D70">
      <w:pPr>
        <w:pStyle w:val="a5"/>
        <w:jc w:val="center"/>
      </w:pPr>
      <w:r>
        <w:t xml:space="preserve">図 </w:t>
      </w:r>
      <w:fldSimple w:instr=" STYLEREF 1 \s ">
        <w:r w:rsidR="00383E57">
          <w:rPr>
            <w:noProof/>
          </w:rPr>
          <w:t>3</w:t>
        </w:r>
      </w:fldSimple>
      <w:r w:rsidR="00383E57">
        <w:t>.</w:t>
      </w:r>
      <w:fldSimple w:instr=" SEQ 図 \* ARABIC \s 1 ">
        <w:r w:rsidR="00383E57"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出力ファイル</w:t>
      </w:r>
    </w:p>
    <w:p w14:paraId="556DEFDA" w14:textId="40E09A31" w:rsidR="005C7E14" w:rsidRDefault="005C7E14" w:rsidP="005C7E14">
      <w:pPr>
        <w:pStyle w:val="2"/>
      </w:pPr>
      <w:r>
        <w:rPr>
          <w:rFonts w:hint="eastAsia"/>
        </w:rPr>
        <w:lastRenderedPageBreak/>
        <w:t>J</w:t>
      </w:r>
      <w:r>
        <w:t>SON</w:t>
      </w:r>
      <w:r>
        <w:rPr>
          <w:rFonts w:hint="eastAsia"/>
        </w:rPr>
        <w:t>ファイルの作成</w:t>
      </w:r>
      <w:r>
        <w:t xml:space="preserve"> </w:t>
      </w:r>
    </w:p>
    <w:p w14:paraId="6187401C" w14:textId="7FC80538" w:rsidR="00527D46" w:rsidRDefault="005C7E14" w:rsidP="00FB2D70">
      <w:pPr>
        <w:rPr>
          <w:rFonts w:hint="eastAsia"/>
        </w:rPr>
      </w:pPr>
      <w:r w:rsidRPr="005C7E14">
        <w:t>convertToJSON.py</w:t>
      </w:r>
      <w:r>
        <w:rPr>
          <w:rFonts w:hint="eastAsia"/>
        </w:rPr>
        <w:t>ファイルを</w:t>
      </w:r>
      <w:r w:rsidR="00527D46">
        <w:rPr>
          <w:rFonts w:hint="eastAsia"/>
        </w:rPr>
        <w:t>「</w:t>
      </w:r>
      <w:r w:rsidR="00527D46" w:rsidRPr="005C7E14">
        <w:t>C:\Users\PC726\Desktop\output</w:t>
      </w:r>
      <w:r w:rsidR="00527D46">
        <w:rPr>
          <w:rFonts w:hint="eastAsia"/>
        </w:rPr>
        <w:t>」</w:t>
      </w:r>
      <w:r w:rsidR="00527D46">
        <w:rPr>
          <w:rFonts w:hint="eastAsia"/>
        </w:rPr>
        <w:t>に配置する。</w:t>
      </w:r>
    </w:p>
    <w:p w14:paraId="27100E66" w14:textId="38E5FFDA" w:rsidR="00527D46" w:rsidRDefault="00527D46" w:rsidP="00527D46">
      <w:pPr>
        <w:jc w:val="center"/>
      </w:pPr>
      <w:r>
        <w:rPr>
          <w:noProof/>
        </w:rPr>
        <w:drawing>
          <wp:inline distT="0" distB="0" distL="0" distR="0" wp14:anchorId="5897AFF0" wp14:editId="220B46E7">
            <wp:extent cx="3314700" cy="3799978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949" cy="38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B185" w14:textId="411B2525" w:rsidR="00527D46" w:rsidRDefault="00527D46" w:rsidP="00527D46">
      <w:pPr>
        <w:pStyle w:val="a5"/>
        <w:jc w:val="center"/>
      </w:pPr>
      <w:r>
        <w:t xml:space="preserve">図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図 \* ARABIC \s 1 </w:instrText>
      </w:r>
      <w:r>
        <w:fldChar w:fldCharType="separate"/>
      </w:r>
      <w:r>
        <w:rPr>
          <w:noProof/>
        </w:rPr>
        <w:t>1</w:t>
      </w:r>
      <w:r>
        <w:rPr>
          <w:rFonts w:hint="eastAsia"/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onvertToJSON.py</w:t>
      </w:r>
      <w:r>
        <w:rPr>
          <w:rFonts w:hint="eastAsia"/>
        </w:rPr>
        <w:t>ファイル</w:t>
      </w:r>
      <w:r>
        <w:rPr>
          <w:rFonts w:hint="eastAsia"/>
        </w:rPr>
        <w:t>の配置</w:t>
      </w:r>
    </w:p>
    <w:p w14:paraId="6A9523B0" w14:textId="77777777" w:rsidR="00527D46" w:rsidRPr="005C7E14" w:rsidRDefault="00527D46" w:rsidP="00527D46">
      <w:pPr>
        <w:jc w:val="center"/>
        <w:rPr>
          <w:rFonts w:hint="eastAsia"/>
        </w:rPr>
      </w:pPr>
    </w:p>
    <w:p w14:paraId="208F853C" w14:textId="3F2E9CBB" w:rsidR="00FB2D70" w:rsidRDefault="00527D46" w:rsidP="00FB2D70">
      <w:proofErr w:type="spellStart"/>
      <w:r>
        <w:t>cmd</w:t>
      </w:r>
      <w:proofErr w:type="spellEnd"/>
      <w:r>
        <w:rPr>
          <w:rFonts w:hint="eastAsia"/>
        </w:rPr>
        <w:t>を開いて</w:t>
      </w:r>
      <w:r>
        <w:rPr>
          <w:rFonts w:hint="eastAsia"/>
        </w:rPr>
        <w:t>c</w:t>
      </w:r>
      <w:r>
        <w:t>onvertToJSON.py</w:t>
      </w:r>
      <w:r>
        <w:rPr>
          <w:rFonts w:hint="eastAsia"/>
        </w:rPr>
        <w:t>ファイル</w:t>
      </w:r>
      <w:r>
        <w:rPr>
          <w:rFonts w:hint="eastAsia"/>
        </w:rPr>
        <w:t>を実行</w:t>
      </w:r>
      <w:r w:rsidR="00E76950">
        <w:rPr>
          <w:rFonts w:hint="eastAsia"/>
        </w:rPr>
        <w:t>する。実行が終わったらa</w:t>
      </w:r>
      <w:r w:rsidR="00E76950">
        <w:t>nnotations</w:t>
      </w:r>
      <w:r w:rsidR="00E76950">
        <w:rPr>
          <w:rFonts w:hint="eastAsia"/>
        </w:rPr>
        <w:t>フォルダに</w:t>
      </w:r>
      <w:proofErr w:type="spellStart"/>
      <w:r w:rsidR="00E76950">
        <w:rPr>
          <w:rFonts w:hint="eastAsia"/>
        </w:rPr>
        <w:t>i</w:t>
      </w:r>
      <w:r w:rsidR="00E76950">
        <w:t>nstances_train_data.json</w:t>
      </w:r>
      <w:proofErr w:type="spellEnd"/>
      <w:r w:rsidR="00E76950">
        <w:rPr>
          <w:rFonts w:hint="eastAsia"/>
        </w:rPr>
        <w:t>と</w:t>
      </w:r>
      <w:proofErr w:type="spellStart"/>
      <w:r w:rsidR="00E76950">
        <w:rPr>
          <w:rFonts w:hint="eastAsia"/>
        </w:rPr>
        <w:t>i</w:t>
      </w:r>
      <w:r w:rsidR="00E76950">
        <w:t>nstances_t</w:t>
      </w:r>
      <w:r w:rsidR="00E76950">
        <w:t>est</w:t>
      </w:r>
      <w:r w:rsidR="00E76950">
        <w:t>_data.json</w:t>
      </w:r>
      <w:proofErr w:type="spellEnd"/>
      <w:r w:rsidR="00E76950">
        <w:rPr>
          <w:rFonts w:hint="eastAsia"/>
        </w:rPr>
        <w:t>ファイルが生成される。</w:t>
      </w:r>
    </w:p>
    <w:p w14:paraId="176E0077" w14:textId="168DBB8B" w:rsidR="00527D46" w:rsidRDefault="00E76950" w:rsidP="00527D46">
      <w:pPr>
        <w:jc w:val="center"/>
      </w:pPr>
      <w:r>
        <w:rPr>
          <w:noProof/>
        </w:rPr>
        <w:drawing>
          <wp:inline distT="0" distB="0" distL="0" distR="0" wp14:anchorId="5660929F" wp14:editId="0D86D61D">
            <wp:extent cx="3800475" cy="2675170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1717" cy="26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8F48" w14:textId="24F22F1E" w:rsidR="00527D46" w:rsidRDefault="00527D46" w:rsidP="00527D46">
      <w:pPr>
        <w:pStyle w:val="a5"/>
        <w:jc w:val="center"/>
        <w:rPr>
          <w:rFonts w:hint="eastAsia"/>
        </w:rPr>
      </w:pPr>
      <w:r>
        <w:t xml:space="preserve">図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図 \* ARABIC \s 1 </w:instrText>
      </w:r>
      <w:r>
        <w:fldChar w:fldCharType="separate"/>
      </w:r>
      <w:r>
        <w:rPr>
          <w:noProof/>
        </w:rPr>
        <w:t>1</w:t>
      </w:r>
      <w:r>
        <w:rPr>
          <w:rFonts w:hint="eastAsia"/>
          <w:noProof/>
        </w:rPr>
        <w:t>8</w:t>
      </w:r>
      <w:r>
        <w:fldChar w:fldCharType="end"/>
      </w:r>
      <w:r>
        <w:t xml:space="preserve"> </w:t>
      </w:r>
      <w:r w:rsidR="00E76950">
        <w:t>json</w:t>
      </w:r>
      <w:r w:rsidR="00E76950">
        <w:rPr>
          <w:rFonts w:hint="eastAsia"/>
        </w:rPr>
        <w:t>ファイルの生成</w:t>
      </w:r>
    </w:p>
    <w:p w14:paraId="1D7A5BBA" w14:textId="1A70F7B5" w:rsidR="00307213" w:rsidRDefault="00307213" w:rsidP="00307213">
      <w:pPr>
        <w:pStyle w:val="2"/>
      </w:pPr>
      <w:r>
        <w:rPr>
          <w:rFonts w:hint="eastAsia"/>
        </w:rPr>
        <w:lastRenderedPageBreak/>
        <w:t>L</w:t>
      </w:r>
      <w:r>
        <w:t>INUX</w:t>
      </w:r>
      <w:r>
        <w:rPr>
          <w:rFonts w:hint="eastAsia"/>
        </w:rPr>
        <w:t>上で</w:t>
      </w:r>
      <w:r>
        <w:t xml:space="preserve">Git </w:t>
      </w:r>
      <w:r>
        <w:rPr>
          <w:rFonts w:hint="eastAsia"/>
        </w:rPr>
        <w:t>C</w:t>
      </w:r>
      <w:r>
        <w:t>lone</w:t>
      </w:r>
      <w:r>
        <w:t xml:space="preserve"> </w:t>
      </w:r>
    </w:p>
    <w:p w14:paraId="3DFD9DFA" w14:textId="2D9F37CB" w:rsidR="00307213" w:rsidRDefault="00307213" w:rsidP="00FB2D70">
      <w:r>
        <w:rPr>
          <w:rFonts w:hint="eastAsia"/>
        </w:rPr>
        <w:t>本節以降は、Linuxで操作します。例では、/</w:t>
      </w:r>
      <w:r>
        <w:t>home/</w:t>
      </w:r>
      <w:r>
        <w:rPr>
          <w:rFonts w:hint="eastAsia"/>
        </w:rPr>
        <w:t>s</w:t>
      </w:r>
      <w:r>
        <w:t>hare/</w:t>
      </w:r>
      <w:proofErr w:type="spellStart"/>
      <w:r>
        <w:t>jmhan</w:t>
      </w:r>
      <w:proofErr w:type="spellEnd"/>
      <w:r>
        <w:rPr>
          <w:rFonts w:hint="eastAsia"/>
        </w:rPr>
        <w:t>の下で作業します。</w:t>
      </w:r>
    </w:p>
    <w:p w14:paraId="4C1E4A05" w14:textId="63A4ECA1" w:rsidR="00307213" w:rsidRDefault="00307213" w:rsidP="00307213">
      <w:r>
        <w:rPr>
          <w:rFonts w:hint="eastAsia"/>
        </w:rPr>
        <w:t>まず、/</w:t>
      </w:r>
      <w:r>
        <w:t>home/</w:t>
      </w:r>
      <w:r>
        <w:rPr>
          <w:rFonts w:hint="eastAsia"/>
        </w:rPr>
        <w:t>s</w:t>
      </w:r>
      <w:r>
        <w:t>hare/</w:t>
      </w:r>
      <w:proofErr w:type="spellStart"/>
      <w:r>
        <w:t>jmhan</w:t>
      </w:r>
      <w:proofErr w:type="spellEnd"/>
      <w:r>
        <w:rPr>
          <w:rFonts w:hint="eastAsia"/>
        </w:rPr>
        <w:t>ディレクトリを作成し</w:t>
      </w:r>
      <w:r>
        <w:rPr>
          <w:rFonts w:hint="eastAsia"/>
        </w:rPr>
        <w:t>て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からC</w:t>
      </w:r>
      <w:r>
        <w:t>lone</w:t>
      </w:r>
      <w:r>
        <w:rPr>
          <w:rFonts w:hint="eastAsia"/>
        </w:rPr>
        <w:t>する。</w:t>
      </w:r>
    </w:p>
    <w:p w14:paraId="41F38C0C" w14:textId="77777777" w:rsidR="00307213" w:rsidRDefault="00307213" w:rsidP="00307213">
      <w:pPr>
        <w:rPr>
          <w:rFonts w:hint="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07213" w14:paraId="3E0164A9" w14:textId="77777777" w:rsidTr="00DF6710">
        <w:tc>
          <w:tcPr>
            <w:tcW w:w="8494" w:type="dxa"/>
          </w:tcPr>
          <w:p w14:paraId="3D40F8C9" w14:textId="77777777" w:rsidR="00307213" w:rsidRPr="00307213" w:rsidRDefault="00307213" w:rsidP="00DF6710">
            <w:pPr>
              <w:rPr>
                <w:rFonts w:ascii="ＭＳ ゴシック" w:eastAsia="ＭＳ ゴシック" w:hAnsi="ＭＳ ゴシック"/>
              </w:rPr>
            </w:pPr>
            <w:proofErr w:type="spellStart"/>
            <w:r w:rsidRPr="00307213">
              <w:rPr>
                <w:rFonts w:ascii="ＭＳ ゴシック" w:eastAsia="ＭＳ ゴシック" w:hAnsi="ＭＳ ゴシック" w:hint="eastAsia"/>
              </w:rPr>
              <w:t>m</w:t>
            </w:r>
            <w:r w:rsidRPr="00307213">
              <w:rPr>
                <w:rFonts w:ascii="ＭＳ ゴシック" w:eastAsia="ＭＳ ゴシック" w:hAnsi="ＭＳ ゴシック"/>
              </w:rPr>
              <w:t>kdir</w:t>
            </w:r>
            <w:proofErr w:type="spellEnd"/>
            <w:r w:rsidRPr="00307213">
              <w:rPr>
                <w:rFonts w:ascii="ＭＳ ゴシック" w:eastAsia="ＭＳ ゴシック" w:hAnsi="ＭＳ ゴシック"/>
              </w:rPr>
              <w:t xml:space="preserve"> /home/</w:t>
            </w:r>
            <w:r w:rsidRPr="00307213">
              <w:rPr>
                <w:rFonts w:ascii="ＭＳ ゴシック" w:eastAsia="ＭＳ ゴシック" w:hAnsi="ＭＳ ゴシック" w:hint="eastAsia"/>
              </w:rPr>
              <w:t>s</w:t>
            </w:r>
            <w:r w:rsidRPr="00307213">
              <w:rPr>
                <w:rFonts w:ascii="ＭＳ ゴシック" w:eastAsia="ＭＳ ゴシック" w:hAnsi="ＭＳ ゴシック"/>
              </w:rPr>
              <w:t>hare/</w:t>
            </w:r>
            <w:proofErr w:type="spellStart"/>
            <w:r w:rsidRPr="00307213">
              <w:rPr>
                <w:rFonts w:ascii="ＭＳ ゴシック" w:eastAsia="ＭＳ ゴシック" w:hAnsi="ＭＳ ゴシック"/>
              </w:rPr>
              <w:t>jmhan</w:t>
            </w:r>
            <w:proofErr w:type="spellEnd"/>
          </w:p>
          <w:p w14:paraId="63B80B16" w14:textId="77777777" w:rsidR="00307213" w:rsidRPr="00307213" w:rsidRDefault="00307213" w:rsidP="00DF6710">
            <w:pPr>
              <w:rPr>
                <w:rFonts w:ascii="ＭＳ ゴシック" w:eastAsia="ＭＳ ゴシック" w:hAnsi="ＭＳ ゴシック"/>
              </w:rPr>
            </w:pPr>
            <w:r w:rsidRPr="00307213">
              <w:rPr>
                <w:rFonts w:ascii="ＭＳ ゴシック" w:eastAsia="ＭＳ ゴシック" w:hAnsi="ＭＳ ゴシック" w:hint="eastAsia"/>
              </w:rPr>
              <w:t>c</w:t>
            </w:r>
            <w:r w:rsidRPr="00307213">
              <w:rPr>
                <w:rFonts w:ascii="ＭＳ ゴシック" w:eastAsia="ＭＳ ゴシック" w:hAnsi="ＭＳ ゴシック"/>
              </w:rPr>
              <w:t xml:space="preserve">d </w:t>
            </w:r>
            <w:r w:rsidRPr="00307213">
              <w:rPr>
                <w:rFonts w:ascii="ＭＳ ゴシック" w:eastAsia="ＭＳ ゴシック" w:hAnsi="ＭＳ ゴシック"/>
              </w:rPr>
              <w:t>/home/</w:t>
            </w:r>
            <w:r w:rsidRPr="00307213">
              <w:rPr>
                <w:rFonts w:ascii="ＭＳ ゴシック" w:eastAsia="ＭＳ ゴシック" w:hAnsi="ＭＳ ゴシック" w:hint="eastAsia"/>
              </w:rPr>
              <w:t>s</w:t>
            </w:r>
            <w:r w:rsidRPr="00307213">
              <w:rPr>
                <w:rFonts w:ascii="ＭＳ ゴシック" w:eastAsia="ＭＳ ゴシック" w:hAnsi="ＭＳ ゴシック"/>
              </w:rPr>
              <w:t>hare/</w:t>
            </w:r>
            <w:proofErr w:type="spellStart"/>
            <w:r w:rsidRPr="00307213">
              <w:rPr>
                <w:rFonts w:ascii="ＭＳ ゴシック" w:eastAsia="ＭＳ ゴシック" w:hAnsi="ＭＳ ゴシック"/>
              </w:rPr>
              <w:t>jmhan</w:t>
            </w:r>
            <w:proofErr w:type="spellEnd"/>
          </w:p>
          <w:p w14:paraId="2449CB1A" w14:textId="2A4DFD81" w:rsidR="00307213" w:rsidRDefault="00307213" w:rsidP="00DF6710">
            <w:r w:rsidRPr="00307213">
              <w:rPr>
                <w:rFonts w:ascii="ＭＳ ゴシック" w:eastAsia="ＭＳ ゴシック" w:hAnsi="ＭＳ ゴシック" w:hint="eastAsia"/>
              </w:rPr>
              <w:t>g</w:t>
            </w:r>
            <w:r w:rsidRPr="00307213">
              <w:rPr>
                <w:rFonts w:ascii="ＭＳ ゴシック" w:eastAsia="ＭＳ ゴシック" w:hAnsi="ＭＳ ゴシック"/>
              </w:rPr>
              <w:t xml:space="preserve">it clone </w:t>
            </w:r>
            <w:r w:rsidRPr="00307213">
              <w:rPr>
                <w:rFonts w:ascii="ＭＳ ゴシック" w:eastAsia="ＭＳ ゴシック" w:hAnsi="ＭＳ ゴシック"/>
              </w:rPr>
              <w:t>https://github.com/zylo117/Yet-Another-EfficientDet-Pytorch.git</w:t>
            </w:r>
          </w:p>
        </w:tc>
      </w:tr>
    </w:tbl>
    <w:p w14:paraId="567F746B" w14:textId="5BF09BC3" w:rsidR="00307213" w:rsidRDefault="00307213" w:rsidP="00307213"/>
    <w:p w14:paraId="38946DAB" w14:textId="45226F57" w:rsidR="00553BA9" w:rsidRDefault="00553BA9" w:rsidP="00553BA9">
      <w:pPr>
        <w:jc w:val="center"/>
      </w:pPr>
      <w:r>
        <w:rPr>
          <w:noProof/>
        </w:rPr>
        <w:drawing>
          <wp:inline distT="0" distB="0" distL="0" distR="0" wp14:anchorId="7E5C45D7" wp14:editId="50D9210C">
            <wp:extent cx="3651666" cy="3771900"/>
            <wp:effectExtent l="0" t="0" r="635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9238" cy="37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C0AB" w14:textId="77409E25" w:rsidR="00553BA9" w:rsidRDefault="00553BA9" w:rsidP="00553BA9">
      <w:pPr>
        <w:pStyle w:val="a5"/>
        <w:jc w:val="center"/>
      </w:pPr>
      <w:r>
        <w:t xml:space="preserve">図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図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EfficientDet</w:t>
      </w:r>
      <w:proofErr w:type="spellEnd"/>
      <w:r>
        <w:rPr>
          <w:rFonts w:hint="eastAsia"/>
        </w:rPr>
        <w:t>フォルダ</w:t>
      </w:r>
    </w:p>
    <w:p w14:paraId="04FFDC4B" w14:textId="66B2DD9E" w:rsidR="00553BA9" w:rsidRDefault="00553BA9" w:rsidP="00553BA9"/>
    <w:p w14:paraId="76ECF553" w14:textId="0C6AC759" w:rsidR="00553BA9" w:rsidRDefault="00553BA9" w:rsidP="00553BA9">
      <w:r>
        <w:rPr>
          <w:rFonts w:hint="eastAsia"/>
        </w:rPr>
        <w:t>C</w:t>
      </w:r>
      <w:r>
        <w:t>lone</w:t>
      </w:r>
      <w:r>
        <w:rPr>
          <w:rFonts w:hint="eastAsia"/>
        </w:rPr>
        <w:t>が終わったらd</w:t>
      </w:r>
      <w:r>
        <w:t>atasets</w:t>
      </w:r>
      <w:r w:rsidR="0074217E">
        <w:rPr>
          <w:rFonts w:hint="eastAsia"/>
        </w:rPr>
        <w:t>ディレクトリを生成する。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4217E" w14:paraId="4B3FD73C" w14:textId="77777777" w:rsidTr="00DF6710">
        <w:tc>
          <w:tcPr>
            <w:tcW w:w="8494" w:type="dxa"/>
          </w:tcPr>
          <w:p w14:paraId="42D046FB" w14:textId="2403096F" w:rsidR="0074217E" w:rsidRPr="0074217E" w:rsidRDefault="0074217E" w:rsidP="00DF6710">
            <w:pPr>
              <w:rPr>
                <w:rFonts w:ascii="ＭＳ ゴシック" w:eastAsia="ＭＳ ゴシック" w:hAnsi="ＭＳ ゴシック" w:hint="eastAsia"/>
              </w:rPr>
            </w:pPr>
            <w:proofErr w:type="spellStart"/>
            <w:r w:rsidRPr="00307213">
              <w:rPr>
                <w:rFonts w:ascii="ＭＳ ゴシック" w:eastAsia="ＭＳ ゴシック" w:hAnsi="ＭＳ ゴシック" w:hint="eastAsia"/>
              </w:rPr>
              <w:t>m</w:t>
            </w:r>
            <w:r w:rsidRPr="00307213">
              <w:rPr>
                <w:rFonts w:ascii="ＭＳ ゴシック" w:eastAsia="ＭＳ ゴシック" w:hAnsi="ＭＳ ゴシック"/>
              </w:rPr>
              <w:t>kdir</w:t>
            </w:r>
            <w:proofErr w:type="spellEnd"/>
            <w:r w:rsidRPr="00307213">
              <w:rPr>
                <w:rFonts w:ascii="ＭＳ ゴシック" w:eastAsia="ＭＳ ゴシック" w:hAnsi="ＭＳ ゴシック"/>
              </w:rPr>
              <w:t xml:space="preserve"> </w:t>
            </w:r>
            <w:r w:rsidRPr="0074217E">
              <w:rPr>
                <w:rFonts w:ascii="ＭＳ ゴシック" w:eastAsia="ＭＳ ゴシック" w:hAnsi="ＭＳ ゴシック"/>
              </w:rPr>
              <w:t>/home/share/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jmhan</w:t>
            </w:r>
            <w:proofErr w:type="spellEnd"/>
            <w:r w:rsidRPr="0074217E">
              <w:rPr>
                <w:rFonts w:ascii="ＭＳ ゴシック" w:eastAsia="ＭＳ ゴシック" w:hAnsi="ＭＳ ゴシック"/>
              </w:rPr>
              <w:t>/Yet-Another-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EfficientDet</w:t>
            </w:r>
            <w:proofErr w:type="spellEnd"/>
            <w:r w:rsidRPr="0074217E">
              <w:rPr>
                <w:rFonts w:ascii="ＭＳ ゴシック" w:eastAsia="ＭＳ ゴシック" w:hAnsi="ＭＳ ゴシック"/>
              </w:rPr>
              <w:t>-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Pytorch</w:t>
            </w:r>
            <w:proofErr w:type="spellEnd"/>
            <w:r>
              <w:rPr>
                <w:rFonts w:ascii="ＭＳ ゴシック" w:eastAsia="ＭＳ ゴシック" w:hAnsi="ＭＳ ゴシック"/>
              </w:rPr>
              <w:t>/datasets</w:t>
            </w:r>
          </w:p>
        </w:tc>
      </w:tr>
    </w:tbl>
    <w:p w14:paraId="55163DF0" w14:textId="77777777" w:rsidR="00553BA9" w:rsidRDefault="00553BA9" w:rsidP="00553BA9">
      <w:pPr>
        <w:jc w:val="center"/>
        <w:rPr>
          <w:rFonts w:hint="eastAsia"/>
        </w:rPr>
      </w:pPr>
    </w:p>
    <w:p w14:paraId="74E82F51" w14:textId="1529989F" w:rsidR="00480930" w:rsidRDefault="00B14C66" w:rsidP="00E02CAA">
      <w:pPr>
        <w:pStyle w:val="2"/>
      </w:pPr>
      <w:r>
        <w:rPr>
          <w:rFonts w:hint="eastAsia"/>
        </w:rPr>
        <w:t>ファイルの配置</w:t>
      </w:r>
      <w:r>
        <w:t xml:space="preserve"> </w:t>
      </w:r>
    </w:p>
    <w:p w14:paraId="3E35CE73" w14:textId="36769454" w:rsidR="00DA1183" w:rsidRDefault="00FC5738" w:rsidP="00463527">
      <w:r>
        <w:rPr>
          <w:rFonts w:hint="eastAsia"/>
        </w:rPr>
        <w:t>次に</w:t>
      </w:r>
      <w:r w:rsidR="0074217E">
        <w:t>datasets</w:t>
      </w:r>
      <w:r>
        <w:rPr>
          <w:rFonts w:hint="eastAsia"/>
        </w:rPr>
        <w:t>の下にo</w:t>
      </w:r>
      <w:r>
        <w:t>utput</w:t>
      </w:r>
      <w:r>
        <w:rPr>
          <w:rFonts w:hint="eastAsia"/>
        </w:rPr>
        <w:t>のファイルを配置</w:t>
      </w:r>
      <w:r w:rsidR="00383E57">
        <w:rPr>
          <w:rFonts w:hint="eastAsia"/>
        </w:rPr>
        <w:t>する(</w:t>
      </w:r>
      <w:r w:rsidR="00383E57">
        <w:fldChar w:fldCharType="begin"/>
      </w:r>
      <w:r w:rsidR="00383E57">
        <w:instrText xml:space="preserve"> </w:instrText>
      </w:r>
      <w:r w:rsidR="00383E57">
        <w:rPr>
          <w:rFonts w:hint="eastAsia"/>
        </w:rPr>
        <w:instrText>REF _Ref52371285 \h</w:instrText>
      </w:r>
      <w:r w:rsidR="00383E57">
        <w:instrText xml:space="preserve"> </w:instrText>
      </w:r>
      <w:r w:rsidR="00383E57">
        <w:fldChar w:fldCharType="separate"/>
      </w:r>
      <w:r w:rsidR="00383E57">
        <w:t xml:space="preserve">図 </w:t>
      </w:r>
      <w:r w:rsidR="00383E57">
        <w:rPr>
          <w:noProof/>
        </w:rPr>
        <w:t>3</w:t>
      </w:r>
      <w:r w:rsidR="00383E57">
        <w:t>.</w:t>
      </w:r>
      <w:r w:rsidR="00383E57">
        <w:rPr>
          <w:noProof/>
        </w:rPr>
        <w:t>17</w:t>
      </w:r>
      <w:r w:rsidR="00383E57">
        <w:fldChar w:fldCharType="end"/>
      </w:r>
      <w:r w:rsidR="00383E57">
        <w:t>)</w:t>
      </w:r>
      <w:r>
        <w:rPr>
          <w:rFonts w:hint="eastAsia"/>
        </w:rPr>
        <w:t>。</w:t>
      </w:r>
    </w:p>
    <w:p w14:paraId="067CEEC4" w14:textId="5B8DF8E0" w:rsidR="00FC5738" w:rsidRDefault="00FC5738" w:rsidP="00463527">
      <w:r>
        <w:rPr>
          <w:rFonts w:hint="eastAsia"/>
        </w:rPr>
        <w:t>なお、Linuxへのファイル転送はs</w:t>
      </w:r>
      <w:r>
        <w:t>amba</w:t>
      </w:r>
      <w:r>
        <w:rPr>
          <w:rFonts w:hint="eastAsia"/>
        </w:rPr>
        <w:t>サーバを設定して使用</w:t>
      </w:r>
      <w:r w:rsidR="00383E57">
        <w:rPr>
          <w:rFonts w:hint="eastAsia"/>
        </w:rPr>
        <w:t>している</w:t>
      </w:r>
      <w:r>
        <w:rPr>
          <w:rFonts w:hint="eastAsia"/>
        </w:rPr>
        <w:t>。</w:t>
      </w:r>
    </w:p>
    <w:p w14:paraId="3981D6B3" w14:textId="1C4662D8" w:rsidR="00383E57" w:rsidRDefault="00C84EEB" w:rsidP="00383E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4AC5CB" wp14:editId="369B3E32">
            <wp:extent cx="3304942" cy="2876550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0205" cy="28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3FD1" w14:textId="0F120A32" w:rsidR="00FC5738" w:rsidRDefault="00383E57" w:rsidP="00383E57">
      <w:pPr>
        <w:pStyle w:val="a5"/>
        <w:jc w:val="center"/>
      </w:pPr>
      <w:bookmarkStart w:id="14" w:name="_Ref52371285"/>
      <w:r>
        <w:t xml:space="preserve">図 </w:t>
      </w:r>
      <w:fldSimple w:instr=" STYLEREF 1 \s ">
        <w:r>
          <w:rPr>
            <w:noProof/>
          </w:rPr>
          <w:t>3</w:t>
        </w:r>
      </w:fldSimple>
      <w:r>
        <w:t>.</w:t>
      </w:r>
      <w:bookmarkEnd w:id="14"/>
      <w:r w:rsidR="00F3730C">
        <w:t>20</w:t>
      </w:r>
      <w:r>
        <w:t xml:space="preserve"> </w:t>
      </w:r>
      <w:r w:rsidR="00F3730C" w:rsidRPr="0074217E">
        <w:rPr>
          <w:rFonts w:ascii="ＭＳ ゴシック" w:eastAsia="ＭＳ ゴシック" w:hAnsi="ＭＳ ゴシック"/>
        </w:rPr>
        <w:t>Yet-Another-</w:t>
      </w:r>
      <w:proofErr w:type="spellStart"/>
      <w:r w:rsidR="00F3730C" w:rsidRPr="0074217E">
        <w:rPr>
          <w:rFonts w:ascii="ＭＳ ゴシック" w:eastAsia="ＭＳ ゴシック" w:hAnsi="ＭＳ ゴシック"/>
        </w:rPr>
        <w:t>EfficientDet</w:t>
      </w:r>
      <w:proofErr w:type="spellEnd"/>
      <w:r w:rsidR="00F3730C" w:rsidRPr="0074217E">
        <w:rPr>
          <w:rFonts w:ascii="ＭＳ ゴシック" w:eastAsia="ＭＳ ゴシック" w:hAnsi="ＭＳ ゴシック"/>
        </w:rPr>
        <w:t>-</w:t>
      </w:r>
      <w:proofErr w:type="spellStart"/>
      <w:r w:rsidR="00F3730C" w:rsidRPr="0074217E">
        <w:rPr>
          <w:rFonts w:ascii="ＭＳ ゴシック" w:eastAsia="ＭＳ ゴシック" w:hAnsi="ＭＳ ゴシック"/>
        </w:rPr>
        <w:t>Pytorch</w:t>
      </w:r>
      <w:proofErr w:type="spellEnd"/>
      <w:r w:rsidR="00F3730C">
        <w:rPr>
          <w:rFonts w:ascii="ＭＳ ゴシック" w:eastAsia="ＭＳ ゴシック" w:hAnsi="ＭＳ ゴシック"/>
        </w:rPr>
        <w:t>/</w:t>
      </w:r>
      <w:r w:rsidR="00F3730C">
        <w:rPr>
          <w:rFonts w:ascii="ＭＳ ゴシック" w:eastAsia="ＭＳ ゴシック" w:hAnsi="ＭＳ ゴシック"/>
        </w:rPr>
        <w:t>datasets</w:t>
      </w:r>
      <w:r>
        <w:rPr>
          <w:rFonts w:hint="eastAsia"/>
        </w:rPr>
        <w:t>にファイルを配置した図</w:t>
      </w:r>
    </w:p>
    <w:p w14:paraId="20DC4ADF" w14:textId="77777777" w:rsidR="00FC5738" w:rsidRDefault="00FC5738" w:rsidP="00463527"/>
    <w:p w14:paraId="32D66A8D" w14:textId="28D7B892" w:rsidR="00E02CAA" w:rsidRDefault="002D6B40" w:rsidP="00E02CAA">
      <w:pPr>
        <w:pStyle w:val="2"/>
      </w:pPr>
      <w:r>
        <w:t>Pretrained Weights</w:t>
      </w:r>
      <w:r>
        <w:rPr>
          <w:rFonts w:hint="eastAsia"/>
        </w:rPr>
        <w:t>ファイルダウンロード</w:t>
      </w:r>
    </w:p>
    <w:p w14:paraId="25EC9792" w14:textId="6FF9A734" w:rsidR="002D6B40" w:rsidRDefault="005A6329" w:rsidP="00463527">
      <w:r>
        <w:rPr>
          <w:rFonts w:hint="eastAsia"/>
        </w:rPr>
        <w:t>次のコマンドを実行して、</w:t>
      </w:r>
      <w:r w:rsidR="002D6B40">
        <w:rPr>
          <w:rFonts w:hint="eastAsia"/>
        </w:rPr>
        <w:t>w</w:t>
      </w:r>
      <w:r w:rsidR="002D6B40">
        <w:t>eights</w:t>
      </w:r>
      <w:r w:rsidR="002D6B40">
        <w:rPr>
          <w:rFonts w:hint="eastAsia"/>
        </w:rPr>
        <w:t>ディレクトリ</w:t>
      </w:r>
      <w:r>
        <w:rPr>
          <w:rFonts w:hint="eastAsia"/>
        </w:rPr>
        <w:t>を</w:t>
      </w:r>
      <w:r w:rsidR="002D6B40">
        <w:rPr>
          <w:rFonts w:hint="eastAsia"/>
        </w:rPr>
        <w:t>作成</w:t>
      </w:r>
      <w:r>
        <w:rPr>
          <w:rFonts w:hint="eastAsia"/>
        </w:rPr>
        <w:t>します。</w:t>
      </w:r>
    </w:p>
    <w:p w14:paraId="5790586C" w14:textId="77777777" w:rsidR="00F3730C" w:rsidRDefault="00F3730C" w:rsidP="00463527">
      <w:pPr>
        <w:rPr>
          <w:rFonts w:hint="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A6329" w14:paraId="62B31EF5" w14:textId="77777777" w:rsidTr="005A6329">
        <w:tc>
          <w:tcPr>
            <w:tcW w:w="8494" w:type="dxa"/>
          </w:tcPr>
          <w:p w14:paraId="339E8077" w14:textId="399272DC" w:rsidR="005A6329" w:rsidRPr="005A6329" w:rsidRDefault="002D6B40" w:rsidP="00463527">
            <w:pPr>
              <w:rPr>
                <w:rFonts w:ascii="ＭＳ ゴシック" w:eastAsia="ＭＳ ゴシック" w:hAnsi="ＭＳ ゴシック"/>
              </w:rPr>
            </w:pPr>
            <w:proofErr w:type="spellStart"/>
            <w:r w:rsidRPr="00307213">
              <w:rPr>
                <w:rFonts w:ascii="ＭＳ ゴシック" w:eastAsia="ＭＳ ゴシック" w:hAnsi="ＭＳ ゴシック" w:hint="eastAsia"/>
              </w:rPr>
              <w:t>m</w:t>
            </w:r>
            <w:r w:rsidRPr="00307213">
              <w:rPr>
                <w:rFonts w:ascii="ＭＳ ゴシック" w:eastAsia="ＭＳ ゴシック" w:hAnsi="ＭＳ ゴシック"/>
              </w:rPr>
              <w:t>kdir</w:t>
            </w:r>
            <w:proofErr w:type="spellEnd"/>
            <w:r w:rsidRPr="00307213">
              <w:rPr>
                <w:rFonts w:ascii="ＭＳ ゴシック" w:eastAsia="ＭＳ ゴシック" w:hAnsi="ＭＳ ゴシック"/>
              </w:rPr>
              <w:t xml:space="preserve"> </w:t>
            </w:r>
            <w:r w:rsidRPr="0074217E">
              <w:rPr>
                <w:rFonts w:ascii="ＭＳ ゴシック" w:eastAsia="ＭＳ ゴシック" w:hAnsi="ＭＳ ゴシック"/>
              </w:rPr>
              <w:t>/home/share/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jmhan</w:t>
            </w:r>
            <w:proofErr w:type="spellEnd"/>
            <w:r w:rsidRPr="0074217E">
              <w:rPr>
                <w:rFonts w:ascii="ＭＳ ゴシック" w:eastAsia="ＭＳ ゴシック" w:hAnsi="ＭＳ ゴシック"/>
              </w:rPr>
              <w:t>/Yet-Another-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EfficientDet</w:t>
            </w:r>
            <w:proofErr w:type="spellEnd"/>
            <w:r w:rsidRPr="0074217E">
              <w:rPr>
                <w:rFonts w:ascii="ＭＳ ゴシック" w:eastAsia="ＭＳ ゴシック" w:hAnsi="ＭＳ ゴシック"/>
              </w:rPr>
              <w:t>-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Pytorch</w:t>
            </w:r>
            <w:proofErr w:type="spellEnd"/>
            <w:r>
              <w:rPr>
                <w:rFonts w:ascii="ＭＳ ゴシック" w:eastAsia="ＭＳ ゴシック" w:hAnsi="ＭＳ ゴシック"/>
              </w:rPr>
              <w:t>/</w:t>
            </w:r>
            <w:r>
              <w:rPr>
                <w:rFonts w:ascii="ＭＳ ゴシック" w:eastAsia="ＭＳ ゴシック" w:hAnsi="ＭＳ ゴシック"/>
              </w:rPr>
              <w:t>weights</w:t>
            </w:r>
          </w:p>
        </w:tc>
      </w:tr>
    </w:tbl>
    <w:p w14:paraId="630876ED" w14:textId="2EAA402E" w:rsidR="00AD71C4" w:rsidRDefault="00AD71C4" w:rsidP="00463527"/>
    <w:p w14:paraId="546CFF00" w14:textId="29C7B363" w:rsidR="002D6B40" w:rsidRPr="002D6B40" w:rsidRDefault="002D6B40" w:rsidP="00463527">
      <w:pPr>
        <w:rPr>
          <w:rFonts w:hint="eastAsia"/>
        </w:rPr>
      </w:pPr>
      <w:hyperlink r:id="rId26" w:history="1">
        <w:r w:rsidRPr="00D949C1">
          <w:rPr>
            <w:rStyle w:val="ac"/>
          </w:rPr>
          <w:t>https://github.com/zylo117/Yet-Another-EfficientDet-Pytorch</w:t>
        </w:r>
      </w:hyperlink>
      <w:r>
        <w:rPr>
          <w:rFonts w:hint="eastAsia"/>
        </w:rPr>
        <w:t>からP</w:t>
      </w:r>
      <w:r>
        <w:t>retrained</w:t>
      </w:r>
      <w:r>
        <w:rPr>
          <w:rFonts w:hint="eastAsia"/>
        </w:rPr>
        <w:t xml:space="preserve"> </w:t>
      </w:r>
      <w:r>
        <w:t>Weight</w:t>
      </w:r>
      <w:r>
        <w:rPr>
          <w:rFonts w:hint="eastAsia"/>
        </w:rPr>
        <w:t>ファイ</w:t>
      </w:r>
      <w:r w:rsidRPr="002D6B40">
        <w:rPr>
          <w:rFonts w:asciiTheme="minorEastAsia" w:hAnsiTheme="minorEastAsia" w:hint="eastAsia"/>
        </w:rPr>
        <w:t>ルを</w:t>
      </w:r>
      <w:r w:rsidRPr="002D6B40">
        <w:rPr>
          <w:rFonts w:asciiTheme="minorEastAsia" w:hAnsiTheme="minorEastAsia"/>
        </w:rPr>
        <w:t>weights</w:t>
      </w:r>
      <w:r w:rsidRPr="002D6B40">
        <w:rPr>
          <w:rFonts w:asciiTheme="minorEastAsia" w:hAnsiTheme="minorEastAsia" w:hint="eastAsia"/>
        </w:rPr>
        <w:t>ディレクトリにダウンロー</w:t>
      </w:r>
      <w:r>
        <w:rPr>
          <w:rFonts w:hint="eastAsia"/>
        </w:rPr>
        <w:t>ドする。</w:t>
      </w:r>
    </w:p>
    <w:p w14:paraId="3244A3AA" w14:textId="77777777" w:rsidR="00F3730C" w:rsidRDefault="002D6B40" w:rsidP="00F3730C">
      <w:pPr>
        <w:jc w:val="center"/>
      </w:pPr>
      <w:r>
        <w:rPr>
          <w:noProof/>
        </w:rPr>
        <w:drawing>
          <wp:inline distT="0" distB="0" distL="0" distR="0" wp14:anchorId="08631A23" wp14:editId="772056AE">
            <wp:extent cx="4193265" cy="2886075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512" cy="2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8A60" w14:textId="4C858A99" w:rsidR="00F3730C" w:rsidRDefault="00F3730C" w:rsidP="00F3730C">
      <w:pPr>
        <w:pStyle w:val="a5"/>
        <w:jc w:val="center"/>
      </w:pPr>
      <w:r>
        <w:t xml:space="preserve">図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 w:rsidR="00C84EEB">
        <w:t>21 Pretrained Weight</w:t>
      </w:r>
      <w:r w:rsidR="00C84EEB">
        <w:rPr>
          <w:rFonts w:hint="eastAsia"/>
        </w:rPr>
        <w:t>ファイル</w:t>
      </w:r>
    </w:p>
    <w:p w14:paraId="36D43B05" w14:textId="4002D282" w:rsidR="00AD71C4" w:rsidRDefault="00C84EEB" w:rsidP="00C84EEB">
      <w:r>
        <w:rPr>
          <w:rFonts w:hint="eastAsia"/>
        </w:rPr>
        <w:lastRenderedPageBreak/>
        <w:t>1</w:t>
      </w:r>
      <w:r>
        <w:t>92.168.10.145</w:t>
      </w:r>
      <w:r>
        <w:rPr>
          <w:rFonts w:hint="eastAsia"/>
        </w:rPr>
        <w:t>のP</w:t>
      </w:r>
      <w:r>
        <w:t>C</w:t>
      </w:r>
      <w:r>
        <w:rPr>
          <w:rFonts w:hint="eastAsia"/>
        </w:rPr>
        <w:t>は</w:t>
      </w:r>
      <w:r>
        <w:t>GPU</w:t>
      </w:r>
      <w:r>
        <w:rPr>
          <w:rFonts w:hint="eastAsia"/>
        </w:rPr>
        <w:t>メモリ不足の問題でef</w:t>
      </w:r>
      <w:r>
        <w:t>fcientdet-d2.pth</w:t>
      </w:r>
      <w:r>
        <w:rPr>
          <w:rFonts w:hint="eastAsia"/>
        </w:rPr>
        <w:t>ファイルを使った方がよい。</w:t>
      </w:r>
    </w:p>
    <w:p w14:paraId="2305D959" w14:textId="149A50CF" w:rsidR="00D508A5" w:rsidRDefault="00D508A5" w:rsidP="00463527"/>
    <w:p w14:paraId="41FEA19B" w14:textId="3060E195" w:rsidR="00C84EEB" w:rsidRDefault="00C84EEB" w:rsidP="00C84EEB">
      <w:pPr>
        <w:pStyle w:val="2"/>
      </w:pPr>
      <w:proofErr w:type="spellStart"/>
      <w:r>
        <w:rPr>
          <w:rFonts w:hint="eastAsia"/>
        </w:rPr>
        <w:t>y</w:t>
      </w:r>
      <w:r>
        <w:t>ml</w:t>
      </w:r>
      <w:proofErr w:type="spellEnd"/>
      <w:r>
        <w:rPr>
          <w:rFonts w:hint="eastAsia"/>
        </w:rPr>
        <w:t>ファイル</w:t>
      </w:r>
      <w:r>
        <w:rPr>
          <w:rFonts w:hint="eastAsia"/>
        </w:rPr>
        <w:t>の作成</w:t>
      </w:r>
    </w:p>
    <w:p w14:paraId="0CBFEEF7" w14:textId="45769E4C" w:rsidR="00D508A5" w:rsidRDefault="0031600E" w:rsidP="00463527">
      <w:proofErr w:type="spellStart"/>
      <w:r>
        <w:t>yml</w:t>
      </w:r>
      <w:proofErr w:type="spellEnd"/>
      <w:r>
        <w:rPr>
          <w:rFonts w:hint="eastAsia"/>
        </w:rPr>
        <w:t>ファイルはy</w:t>
      </w:r>
      <w:r>
        <w:t>olov3</w:t>
      </w:r>
      <w:r>
        <w:rPr>
          <w:rFonts w:hint="eastAsia"/>
        </w:rPr>
        <w:t>の</w:t>
      </w:r>
      <w:proofErr w:type="spellStart"/>
      <w:r>
        <w:rPr>
          <w:rFonts w:hint="eastAsia"/>
        </w:rPr>
        <w:t>c</w:t>
      </w:r>
      <w:r>
        <w:t>fg</w:t>
      </w:r>
      <w:proofErr w:type="spellEnd"/>
      <w:r>
        <w:rPr>
          <w:rFonts w:hint="eastAsia"/>
        </w:rPr>
        <w:t>ファイルみたいに学習の設定を保存するファイル</w:t>
      </w:r>
    </w:p>
    <w:p w14:paraId="7E3D3DB8" w14:textId="02580F0D" w:rsidR="00D508A5" w:rsidRDefault="00D508A5" w:rsidP="00463527"/>
    <w:p w14:paraId="07460C2A" w14:textId="2879006B" w:rsidR="0031600E" w:rsidRPr="0031600E" w:rsidRDefault="0031600E" w:rsidP="00463527">
      <w:pPr>
        <w:rPr>
          <w:rFonts w:hint="eastAsia"/>
        </w:rPr>
      </w:pPr>
      <w:r>
        <w:rPr>
          <w:rFonts w:hint="eastAsia"/>
        </w:rPr>
        <w:t>次のコマンドを実行して、</w:t>
      </w:r>
      <w:proofErr w:type="spellStart"/>
      <w:r>
        <w:rPr>
          <w:rFonts w:hint="eastAsia"/>
        </w:rPr>
        <w:t>y</w:t>
      </w:r>
      <w:r>
        <w:t>ml</w:t>
      </w:r>
      <w:proofErr w:type="spellEnd"/>
      <w:r>
        <w:rPr>
          <w:rFonts w:hint="eastAsia"/>
        </w:rPr>
        <w:t>ファイルコピーする。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508A5" w14:paraId="57A302B9" w14:textId="77777777" w:rsidTr="00D508A5">
        <w:tc>
          <w:tcPr>
            <w:tcW w:w="8494" w:type="dxa"/>
          </w:tcPr>
          <w:p w14:paraId="37795C9C" w14:textId="77777777" w:rsidR="00D508A5" w:rsidRDefault="0031600E" w:rsidP="00463527">
            <w:r>
              <w:rPr>
                <w:rFonts w:hint="eastAsia"/>
              </w:rPr>
              <w:t>c</w:t>
            </w:r>
            <w:r>
              <w:t>d /home/share/</w:t>
            </w:r>
            <w:proofErr w:type="spellStart"/>
            <w:r>
              <w:t>jmhan</w:t>
            </w:r>
            <w:proofErr w:type="spellEnd"/>
            <w:r>
              <w:t>/Yet-Another-</w:t>
            </w:r>
            <w:proofErr w:type="spellStart"/>
            <w:r>
              <w:t>EfficientDet</w:t>
            </w:r>
            <w:proofErr w:type="spellEnd"/>
            <w:r>
              <w:t>-</w:t>
            </w:r>
            <w:proofErr w:type="spellStart"/>
            <w:r>
              <w:t>Pytorch</w:t>
            </w:r>
            <w:proofErr w:type="spellEnd"/>
            <w:r>
              <w:t>/projects</w:t>
            </w:r>
          </w:p>
          <w:p w14:paraId="5CA8ED43" w14:textId="4CD7800B" w:rsidR="0031600E" w:rsidRDefault="0031600E" w:rsidP="0046352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p </w:t>
            </w:r>
            <w:proofErr w:type="spellStart"/>
            <w:r>
              <w:t>shape.yml</w:t>
            </w:r>
            <w:proofErr w:type="spellEnd"/>
            <w:r>
              <w:t xml:space="preserve"> </w:t>
            </w:r>
            <w:proofErr w:type="spellStart"/>
            <w:r>
              <w:t>output.yml</w:t>
            </w:r>
            <w:proofErr w:type="spellEnd"/>
          </w:p>
        </w:tc>
      </w:tr>
    </w:tbl>
    <w:p w14:paraId="57089642" w14:textId="760C0827" w:rsidR="0031600E" w:rsidRDefault="0031600E" w:rsidP="00463527">
      <w:r>
        <w:rPr>
          <w:rFonts w:hint="eastAsia"/>
        </w:rPr>
        <w:t>コピーして、</w:t>
      </w:r>
      <w:proofErr w:type="spellStart"/>
      <w:r>
        <w:rPr>
          <w:rFonts w:hint="eastAsia"/>
        </w:rPr>
        <w:t>o</w:t>
      </w:r>
      <w:r>
        <w:t>utput.yml</w:t>
      </w:r>
      <w:proofErr w:type="spellEnd"/>
      <w:r>
        <w:rPr>
          <w:rFonts w:hint="eastAsia"/>
        </w:rPr>
        <w:t>ファイルを開いて次の内容を作成。</w:t>
      </w:r>
    </w:p>
    <w:p w14:paraId="47B1C7A8" w14:textId="4A82EE87" w:rsidR="0031600E" w:rsidRDefault="0031600E" w:rsidP="00463527">
      <w:pPr>
        <w:rPr>
          <w:rFonts w:hint="eastAsia"/>
        </w:rPr>
      </w:pPr>
      <w:r>
        <w:rPr>
          <w:noProof/>
        </w:rPr>
        <w:drawing>
          <wp:inline distT="0" distB="0" distL="0" distR="0" wp14:anchorId="1C058F15" wp14:editId="152C20D7">
            <wp:extent cx="5400040" cy="1910715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DF27" w14:textId="6A7305E6" w:rsidR="0031600E" w:rsidRDefault="0031600E" w:rsidP="0031600E">
      <w:pPr>
        <w:pStyle w:val="a5"/>
        <w:jc w:val="center"/>
      </w:pPr>
      <w:r>
        <w:t xml:space="preserve">図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.21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ファイル</w:t>
      </w:r>
      <w:r>
        <w:rPr>
          <w:rFonts w:hint="eastAsia"/>
        </w:rPr>
        <w:t>の作成</w:t>
      </w:r>
    </w:p>
    <w:p w14:paraId="6DB7EB53" w14:textId="77777777" w:rsidR="0031600E" w:rsidRDefault="0031600E" w:rsidP="0031600E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1600E" w14:paraId="71954757" w14:textId="77777777" w:rsidTr="00DF6710">
        <w:tc>
          <w:tcPr>
            <w:tcW w:w="8494" w:type="dxa"/>
          </w:tcPr>
          <w:p w14:paraId="43CBBE1F" w14:textId="2F51BCBA" w:rsidR="0031600E" w:rsidRDefault="0031600E" w:rsidP="00DF6710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/>
              </w:rPr>
              <w:t>project_name</w:t>
            </w:r>
            <w:proofErr w:type="spellEnd"/>
            <w:r>
              <w:rPr>
                <w:rFonts w:ascii="ＭＳ ゴシック" w:eastAsia="ＭＳ ゴシック" w:hAnsi="ＭＳ ゴシック"/>
              </w:rPr>
              <w:t xml:space="preserve"> : output(datasets</w:t>
            </w:r>
            <w:r>
              <w:rPr>
                <w:rFonts w:ascii="ＭＳ ゴシック" w:eastAsia="ＭＳ ゴシック" w:hAnsi="ＭＳ ゴシック" w:hint="eastAsia"/>
              </w:rPr>
              <w:t>ディレクトリの下のディレクトリ名)</w:t>
            </w:r>
          </w:p>
          <w:p w14:paraId="421FCF39" w14:textId="2B8E05C7" w:rsidR="0031600E" w:rsidRDefault="0031600E" w:rsidP="00DF6710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/>
              </w:rPr>
              <w:t>train_set</w:t>
            </w:r>
            <w:proofErr w:type="spellEnd"/>
            <w:r>
              <w:rPr>
                <w:rFonts w:ascii="ＭＳ ゴシック" w:eastAsia="ＭＳ ゴシック" w:hAnsi="ＭＳ ゴシック"/>
              </w:rPr>
              <w:t xml:space="preserve"> : </w:t>
            </w:r>
            <w:proofErr w:type="spellStart"/>
            <w:r>
              <w:rPr>
                <w:rFonts w:ascii="ＭＳ ゴシック" w:eastAsia="ＭＳ ゴシック" w:hAnsi="ＭＳ ゴシック"/>
              </w:rPr>
              <w:t>train_data</w:t>
            </w:r>
            <w:proofErr w:type="spellEnd"/>
          </w:p>
          <w:p w14:paraId="028071AC" w14:textId="0B2EFBCD" w:rsidR="0031600E" w:rsidRDefault="0031600E" w:rsidP="00DF6710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v</w:t>
            </w:r>
            <w:r>
              <w:rPr>
                <w:rFonts w:ascii="ＭＳ ゴシック" w:eastAsia="ＭＳ ゴシック" w:hAnsi="ＭＳ ゴシック"/>
              </w:rPr>
              <w:t>al_set</w:t>
            </w:r>
            <w:proofErr w:type="spellEnd"/>
            <w:r>
              <w:rPr>
                <w:rFonts w:ascii="ＭＳ ゴシック" w:eastAsia="ＭＳ ゴシック" w:hAnsi="ＭＳ ゴシック"/>
              </w:rPr>
              <w:t xml:space="preserve"> : </w:t>
            </w:r>
            <w:proofErr w:type="spellStart"/>
            <w:r>
              <w:rPr>
                <w:rFonts w:ascii="ＭＳ ゴシック" w:eastAsia="ＭＳ ゴシック" w:hAnsi="ＭＳ ゴシック"/>
              </w:rPr>
              <w:t>test_data</w:t>
            </w:r>
            <w:proofErr w:type="spellEnd"/>
          </w:p>
          <w:p w14:paraId="7A49858C" w14:textId="75BAA33E" w:rsidR="0031600E" w:rsidRPr="00AD71C4" w:rsidRDefault="0031600E" w:rsidP="00DF6710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/>
              </w:rPr>
              <w:t>obj_list</w:t>
            </w:r>
            <w:proofErr w:type="spellEnd"/>
            <w:r>
              <w:rPr>
                <w:rFonts w:ascii="ＭＳ ゴシック" w:eastAsia="ＭＳ ゴシック" w:hAnsi="ＭＳ ゴシック"/>
              </w:rPr>
              <w:t xml:space="preserve"> : </w:t>
            </w:r>
            <w:r>
              <w:rPr>
                <w:rFonts w:ascii="ＭＳ ゴシック" w:eastAsia="ＭＳ ゴシック" w:hAnsi="ＭＳ ゴシック" w:hint="eastAsia"/>
              </w:rPr>
              <w:t>ここにはc</w:t>
            </w:r>
            <w:r>
              <w:rPr>
                <w:rFonts w:ascii="ＭＳ ゴシック" w:eastAsia="ＭＳ ゴシック" w:hAnsi="ＭＳ ゴシック"/>
              </w:rPr>
              <w:t>lass</w:t>
            </w:r>
            <w:r>
              <w:rPr>
                <w:rFonts w:ascii="ＭＳ ゴシック" w:eastAsia="ＭＳ ゴシック" w:hAnsi="ＭＳ ゴシック" w:hint="eastAsia"/>
              </w:rPr>
              <w:t>を入力</w:t>
            </w:r>
          </w:p>
        </w:tc>
      </w:tr>
    </w:tbl>
    <w:p w14:paraId="12D08A48" w14:textId="77777777" w:rsidR="00D508A5" w:rsidRPr="0031600E" w:rsidRDefault="00D508A5" w:rsidP="00463527"/>
    <w:p w14:paraId="6CF014BD" w14:textId="55443B8F" w:rsidR="00AD71C4" w:rsidRDefault="00E02CAA" w:rsidP="00AD71C4">
      <w:pPr>
        <w:pStyle w:val="2"/>
      </w:pPr>
      <w:r>
        <w:rPr>
          <w:rFonts w:hint="eastAsia"/>
        </w:rPr>
        <w:t>学習の開始</w:t>
      </w:r>
    </w:p>
    <w:p w14:paraId="4E868F45" w14:textId="26C1C652" w:rsidR="00AD71C4" w:rsidRDefault="004A1C58" w:rsidP="00AD71C4">
      <w:r>
        <w:rPr>
          <w:rFonts w:hint="eastAsia"/>
        </w:rPr>
        <w:t>次のコマンドを実行して、学習を行う。</w:t>
      </w:r>
    </w:p>
    <w:p w14:paraId="72E2026A" w14:textId="77777777" w:rsidR="004A1C58" w:rsidRPr="004A1C58" w:rsidRDefault="004A1C58" w:rsidP="00AD71C4">
      <w:pPr>
        <w:rPr>
          <w:rFonts w:hint="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D71C4" w:rsidRPr="004A1C58" w14:paraId="7B6B7234" w14:textId="77777777" w:rsidTr="00D6526F">
        <w:tc>
          <w:tcPr>
            <w:tcW w:w="8494" w:type="dxa"/>
          </w:tcPr>
          <w:p w14:paraId="65BF0A06" w14:textId="77777777" w:rsidR="004A1C58" w:rsidRDefault="004A1C58" w:rsidP="004A1C58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ＭＳ ゴシック" w:eastAsia="ＭＳ ゴシック" w:hAnsi="ＭＳ ゴシック"/>
              </w:rPr>
              <w:t xml:space="preserve">cd </w:t>
            </w:r>
            <w:r w:rsidRPr="0074217E">
              <w:rPr>
                <w:rFonts w:ascii="ＭＳ ゴシック" w:eastAsia="ＭＳ ゴシック" w:hAnsi="ＭＳ ゴシック"/>
              </w:rPr>
              <w:t>/home/share/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jmhan</w:t>
            </w:r>
            <w:proofErr w:type="spellEnd"/>
            <w:r w:rsidRPr="0074217E">
              <w:rPr>
                <w:rFonts w:ascii="ＭＳ ゴシック" w:eastAsia="ＭＳ ゴシック" w:hAnsi="ＭＳ ゴシック"/>
              </w:rPr>
              <w:t>/Yet-Another-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EfficientDet</w:t>
            </w:r>
            <w:proofErr w:type="spellEnd"/>
            <w:r w:rsidRPr="0074217E">
              <w:rPr>
                <w:rFonts w:ascii="ＭＳ ゴシック" w:eastAsia="ＭＳ ゴシック" w:hAnsi="ＭＳ ゴシック"/>
              </w:rPr>
              <w:t>-</w:t>
            </w:r>
            <w:proofErr w:type="spellStart"/>
            <w:r w:rsidRPr="0074217E">
              <w:rPr>
                <w:rFonts w:ascii="ＭＳ ゴシック" w:eastAsia="ＭＳ ゴシック" w:hAnsi="ＭＳ ゴシック"/>
              </w:rPr>
              <w:t>Pytorch</w:t>
            </w:r>
            <w:proofErr w:type="spellEnd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 </w:t>
            </w:r>
          </w:p>
          <w:p w14:paraId="4CEA5235" w14:textId="207C4E24" w:rsidR="0031600E" w:rsidRPr="0031600E" w:rsidRDefault="0031600E" w:rsidP="004A1C58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</w:rPr>
            </w:pPr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python</w:t>
            </w:r>
            <w:r w:rsidRPr="004A1C58">
              <w:rPr>
                <w:rFonts w:ascii="ＭＳ ゴシック" w:eastAsia="ＭＳ ゴシック" w:hAnsi="ＭＳ ゴシック" w:cs="ＭＳ ゴシック" w:hint="eastAsia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3</w:t>
            </w:r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 train.py -c 2 -p </w:t>
            </w:r>
            <w:r w:rsidR="004A1C58" w:rsidRPr="004A1C58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output</w:t>
            </w:r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 --</w:t>
            </w:r>
            <w:proofErr w:type="spellStart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batch_size</w:t>
            </w:r>
            <w:proofErr w:type="spellEnd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4A1C58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2 </w:t>
            </w:r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--</w:t>
            </w:r>
            <w:proofErr w:type="spellStart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lr</w:t>
            </w:r>
            <w:proofErr w:type="spellEnd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 1e-5 --</w:t>
            </w:r>
            <w:proofErr w:type="spellStart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num_epochs</w:t>
            </w:r>
            <w:proofErr w:type="spellEnd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 10 --</w:t>
            </w:r>
            <w:proofErr w:type="spellStart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>load_weights</w:t>
            </w:r>
            <w:proofErr w:type="spellEnd"/>
            <w:r w:rsidRPr="0031600E">
              <w:rPr>
                <w:rFonts w:ascii="ＭＳ ゴシック" w:eastAsia="ＭＳ ゴシック" w:hAnsi="ＭＳ ゴシック" w:cs="ＭＳ ゴシック"/>
                <w:color w:val="24292E"/>
                <w:kern w:val="0"/>
                <w:sz w:val="20"/>
                <w:szCs w:val="20"/>
                <w:bdr w:val="none" w:sz="0" w:space="0" w:color="auto" w:frame="1"/>
              </w:rPr>
              <w:t xml:space="preserve"> weights/efficientdet-d2.pth</w:t>
            </w:r>
          </w:p>
          <w:p w14:paraId="15C9D7E0" w14:textId="30012E30" w:rsidR="00AD71C4" w:rsidRPr="004A1C58" w:rsidRDefault="00AD71C4" w:rsidP="00D6526F">
            <w:pPr>
              <w:rPr>
                <w:rFonts w:ascii="ＭＳ ゴシック" w:eastAsia="ＭＳ ゴシック" w:hAnsi="ＭＳ ゴシック"/>
              </w:rPr>
            </w:pPr>
          </w:p>
        </w:tc>
      </w:tr>
    </w:tbl>
    <w:p w14:paraId="51F01853" w14:textId="5E1BC44C" w:rsidR="00AD71C4" w:rsidRDefault="00AD71C4" w:rsidP="00AD71C4">
      <w:r>
        <w:rPr>
          <w:rFonts w:hint="eastAsia"/>
        </w:rPr>
        <w:t>実行が進んでいくと/</w:t>
      </w:r>
      <w:r>
        <w:t>home/</w:t>
      </w:r>
      <w:r w:rsidR="004A1C58">
        <w:rPr>
          <w:rFonts w:hint="eastAsia"/>
        </w:rPr>
        <w:t>s</w:t>
      </w:r>
      <w:r w:rsidR="004A1C58">
        <w:t>hare/</w:t>
      </w:r>
      <w:proofErr w:type="spellStart"/>
      <w:r w:rsidR="004A1C58">
        <w:t>jmhan</w:t>
      </w:r>
      <w:proofErr w:type="spellEnd"/>
      <w:r w:rsidR="004A1C58">
        <w:t>/Yet-Another-</w:t>
      </w:r>
      <w:proofErr w:type="spellStart"/>
      <w:r w:rsidR="004A1C58">
        <w:t>EfficientDet</w:t>
      </w:r>
      <w:proofErr w:type="spellEnd"/>
      <w:r w:rsidR="004A1C58">
        <w:t>-</w:t>
      </w:r>
      <w:proofErr w:type="spellStart"/>
      <w:r w:rsidR="004A1C58">
        <w:t>Pytorch</w:t>
      </w:r>
      <w:proofErr w:type="spellEnd"/>
      <w:r w:rsidR="004A1C58">
        <w:t>/logs</w:t>
      </w:r>
      <w:r>
        <w:rPr>
          <w:rFonts w:hint="eastAsia"/>
        </w:rPr>
        <w:t>に学習データが保存されて</w:t>
      </w:r>
      <w:r w:rsidR="00EB08AA">
        <w:rPr>
          <w:rFonts w:hint="eastAsia"/>
        </w:rPr>
        <w:t>く</w:t>
      </w:r>
      <w:r>
        <w:rPr>
          <w:rFonts w:hint="eastAsia"/>
        </w:rPr>
        <w:t>。</w:t>
      </w:r>
    </w:p>
    <w:p w14:paraId="554FF171" w14:textId="7D691320" w:rsidR="00D508A5" w:rsidRPr="00AD71C4" w:rsidRDefault="00D508A5" w:rsidP="00D508A5">
      <w:pPr>
        <w:jc w:val="right"/>
      </w:pPr>
      <w:r>
        <w:rPr>
          <w:rFonts w:hint="eastAsia"/>
        </w:rPr>
        <w:t>―以上－</w:t>
      </w:r>
    </w:p>
    <w:sectPr w:rsidR="00D508A5" w:rsidRPr="00AD71C4">
      <w:footerReference w:type="default" r:id="rId29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D914A8" w14:textId="77777777" w:rsidR="0033314F" w:rsidRDefault="0033314F" w:rsidP="00BD7CEA">
      <w:r>
        <w:separator/>
      </w:r>
    </w:p>
  </w:endnote>
  <w:endnote w:type="continuationSeparator" w:id="0">
    <w:p w14:paraId="71C41974" w14:textId="77777777" w:rsidR="0033314F" w:rsidRDefault="0033314F" w:rsidP="00BD7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80226771"/>
      <w:docPartObj>
        <w:docPartGallery w:val="Page Numbers (Bottom of Page)"/>
        <w:docPartUnique/>
      </w:docPartObj>
    </w:sdtPr>
    <w:sdtEndPr/>
    <w:sdtContent>
      <w:p w14:paraId="55D5E345" w14:textId="11307F34" w:rsidR="00BD7CEA" w:rsidRDefault="00BD7C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83A5E38" w14:textId="77777777" w:rsidR="00BD7CEA" w:rsidRDefault="00BD7CE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60B404" w14:textId="77777777" w:rsidR="0033314F" w:rsidRDefault="0033314F" w:rsidP="00BD7CEA">
      <w:r>
        <w:separator/>
      </w:r>
    </w:p>
  </w:footnote>
  <w:footnote w:type="continuationSeparator" w:id="0">
    <w:p w14:paraId="6EF1F1FD" w14:textId="77777777" w:rsidR="0033314F" w:rsidRDefault="0033314F" w:rsidP="00BD7C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6490F"/>
    <w:multiLevelType w:val="hybridMultilevel"/>
    <w:tmpl w:val="EB0CEB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0957A98"/>
    <w:multiLevelType w:val="hybridMultilevel"/>
    <w:tmpl w:val="F8D0EBA2"/>
    <w:lvl w:ilvl="0" w:tplc="04E89FC6">
      <w:start w:val="2"/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4D0549A"/>
    <w:multiLevelType w:val="hybridMultilevel"/>
    <w:tmpl w:val="9D7285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0B1B28"/>
    <w:multiLevelType w:val="multilevel"/>
    <w:tmpl w:val="0CAA2F8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EBD6317"/>
    <w:multiLevelType w:val="hybridMultilevel"/>
    <w:tmpl w:val="E9D41DB2"/>
    <w:lvl w:ilvl="0" w:tplc="205E0D48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1D77EAC"/>
    <w:multiLevelType w:val="multilevel"/>
    <w:tmpl w:val="A768DA72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attachedTemplate r:id="rId1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94"/>
    <w:rsid w:val="00074A8C"/>
    <w:rsid w:val="000B7CA3"/>
    <w:rsid w:val="00142D6C"/>
    <w:rsid w:val="00150241"/>
    <w:rsid w:val="001A410B"/>
    <w:rsid w:val="001F6680"/>
    <w:rsid w:val="002046A6"/>
    <w:rsid w:val="00247D3D"/>
    <w:rsid w:val="00276B5F"/>
    <w:rsid w:val="0028786F"/>
    <w:rsid w:val="002C2C03"/>
    <w:rsid w:val="002D6B40"/>
    <w:rsid w:val="002E316C"/>
    <w:rsid w:val="002F15A9"/>
    <w:rsid w:val="00303B89"/>
    <w:rsid w:val="00303BF8"/>
    <w:rsid w:val="00307213"/>
    <w:rsid w:val="0031600E"/>
    <w:rsid w:val="0033314F"/>
    <w:rsid w:val="00383E57"/>
    <w:rsid w:val="00414CEF"/>
    <w:rsid w:val="00414D25"/>
    <w:rsid w:val="0044504D"/>
    <w:rsid w:val="00452394"/>
    <w:rsid w:val="00460941"/>
    <w:rsid w:val="00463527"/>
    <w:rsid w:val="00480930"/>
    <w:rsid w:val="004A1C58"/>
    <w:rsid w:val="004A7D77"/>
    <w:rsid w:val="004C02AB"/>
    <w:rsid w:val="004C211F"/>
    <w:rsid w:val="00527D46"/>
    <w:rsid w:val="00553BA9"/>
    <w:rsid w:val="00566E10"/>
    <w:rsid w:val="005812EA"/>
    <w:rsid w:val="00595B25"/>
    <w:rsid w:val="005A6329"/>
    <w:rsid w:val="005C7E14"/>
    <w:rsid w:val="005E39B2"/>
    <w:rsid w:val="005E488B"/>
    <w:rsid w:val="006078CF"/>
    <w:rsid w:val="0066604F"/>
    <w:rsid w:val="006B6122"/>
    <w:rsid w:val="00734EE4"/>
    <w:rsid w:val="0074217E"/>
    <w:rsid w:val="00775611"/>
    <w:rsid w:val="0079640E"/>
    <w:rsid w:val="007A49D6"/>
    <w:rsid w:val="007E68A0"/>
    <w:rsid w:val="00810CF2"/>
    <w:rsid w:val="0089056A"/>
    <w:rsid w:val="00897533"/>
    <w:rsid w:val="008D5689"/>
    <w:rsid w:val="008F4758"/>
    <w:rsid w:val="008F625B"/>
    <w:rsid w:val="009508C8"/>
    <w:rsid w:val="009A78C9"/>
    <w:rsid w:val="009F4CD0"/>
    <w:rsid w:val="00A018BD"/>
    <w:rsid w:val="00A04A8F"/>
    <w:rsid w:val="00A64B61"/>
    <w:rsid w:val="00AC6926"/>
    <w:rsid w:val="00AC7948"/>
    <w:rsid w:val="00AD71C4"/>
    <w:rsid w:val="00AF01F0"/>
    <w:rsid w:val="00B14C66"/>
    <w:rsid w:val="00BD7CEA"/>
    <w:rsid w:val="00C14CDA"/>
    <w:rsid w:val="00C61202"/>
    <w:rsid w:val="00C84EEB"/>
    <w:rsid w:val="00CE6B35"/>
    <w:rsid w:val="00D02818"/>
    <w:rsid w:val="00D3726B"/>
    <w:rsid w:val="00D508A5"/>
    <w:rsid w:val="00D84B1E"/>
    <w:rsid w:val="00D918AE"/>
    <w:rsid w:val="00DA1183"/>
    <w:rsid w:val="00E02CAA"/>
    <w:rsid w:val="00E53577"/>
    <w:rsid w:val="00E76950"/>
    <w:rsid w:val="00E845D9"/>
    <w:rsid w:val="00EA3F1E"/>
    <w:rsid w:val="00EB08AA"/>
    <w:rsid w:val="00EC4240"/>
    <w:rsid w:val="00EC4DD6"/>
    <w:rsid w:val="00EF5CF7"/>
    <w:rsid w:val="00EF75C1"/>
    <w:rsid w:val="00F3730C"/>
    <w:rsid w:val="00FB2D70"/>
    <w:rsid w:val="00FC5738"/>
    <w:rsid w:val="00FE1B36"/>
    <w:rsid w:val="00FE226C"/>
    <w:rsid w:val="00FE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4E91ADE"/>
  <w15:chartTrackingRefBased/>
  <w15:docId w15:val="{F2788635-1CF5-4C9A-AE06-901F9ECB6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0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7D77"/>
    <w:pPr>
      <w:keepNext/>
      <w:numPr>
        <w:numId w:val="2"/>
      </w:numPr>
      <w:shd w:val="clear" w:color="auto" w:fill="D9D9D9" w:themeFill="background1" w:themeFillShade="D9"/>
      <w:outlineLvl w:val="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63527"/>
    <w:pPr>
      <w:keepNext/>
      <w:numPr>
        <w:ilvl w:val="1"/>
        <w:numId w:val="2"/>
      </w:numPr>
      <w:pBdr>
        <w:bottom w:val="single" w:sz="4" w:space="1" w:color="auto"/>
      </w:pBdr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463527"/>
    <w:pPr>
      <w:keepNext/>
      <w:numPr>
        <w:ilvl w:val="2"/>
        <w:numId w:val="2"/>
      </w:numPr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63527"/>
    <w:pPr>
      <w:keepNext/>
      <w:numPr>
        <w:ilvl w:val="3"/>
        <w:numId w:val="2"/>
      </w:numPr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463527"/>
    <w:pPr>
      <w:keepNext/>
      <w:numPr>
        <w:ilvl w:val="4"/>
        <w:numId w:val="2"/>
      </w:numPr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rsid w:val="00463527"/>
    <w:pPr>
      <w:keepNext/>
      <w:numPr>
        <w:ilvl w:val="5"/>
        <w:numId w:val="2"/>
      </w:numPr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6352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463527"/>
    <w:rPr>
      <w:rFonts w:asciiTheme="majorHAnsi" w:eastAsiaTheme="majorEastAsia" w:hAnsiTheme="majorHAnsi" w:cstheme="majorBidi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4A7D77"/>
    <w:rPr>
      <w:rFonts w:asciiTheme="majorHAnsi" w:eastAsiaTheme="majorEastAsia" w:hAnsiTheme="majorHAnsi" w:cstheme="majorBidi"/>
      <w:b/>
      <w:bCs/>
      <w:sz w:val="24"/>
      <w:szCs w:val="24"/>
      <w:shd w:val="clear" w:color="auto" w:fill="D9D9D9" w:themeFill="background1" w:themeFillShade="D9"/>
    </w:rPr>
  </w:style>
  <w:style w:type="character" w:customStyle="1" w:styleId="20">
    <w:name w:val="見出し 2 (文字)"/>
    <w:basedOn w:val="a0"/>
    <w:link w:val="2"/>
    <w:uiPriority w:val="9"/>
    <w:rsid w:val="00463527"/>
    <w:rPr>
      <w:rFonts w:asciiTheme="majorHAnsi" w:eastAsiaTheme="majorEastAsia" w:hAnsiTheme="majorHAnsi" w:cstheme="majorBidi"/>
      <w:b/>
      <w:bCs/>
    </w:rPr>
  </w:style>
  <w:style w:type="character" w:customStyle="1" w:styleId="30">
    <w:name w:val="見出し 3 (文字)"/>
    <w:basedOn w:val="a0"/>
    <w:link w:val="3"/>
    <w:uiPriority w:val="9"/>
    <w:rsid w:val="00463527"/>
    <w:rPr>
      <w:rFonts w:asciiTheme="majorHAnsi" w:eastAsiaTheme="majorEastAsia" w:hAnsiTheme="majorHAnsi" w:cstheme="majorBidi"/>
      <w:b/>
      <w:bCs/>
    </w:rPr>
  </w:style>
  <w:style w:type="character" w:customStyle="1" w:styleId="40">
    <w:name w:val="見出し 4 (文字)"/>
    <w:basedOn w:val="a0"/>
    <w:link w:val="4"/>
    <w:uiPriority w:val="9"/>
    <w:rsid w:val="00463527"/>
    <w:rPr>
      <w:b/>
      <w:bCs/>
    </w:rPr>
  </w:style>
  <w:style w:type="character" w:customStyle="1" w:styleId="50">
    <w:name w:val="見出し 5 (文字)"/>
    <w:basedOn w:val="a0"/>
    <w:link w:val="5"/>
    <w:uiPriority w:val="9"/>
    <w:rsid w:val="00463527"/>
    <w:rPr>
      <w:rFonts w:asciiTheme="majorHAnsi" w:eastAsiaTheme="majorEastAsia" w:hAnsiTheme="majorHAnsi" w:cstheme="majorBidi"/>
      <w:b/>
      <w:bCs/>
    </w:rPr>
  </w:style>
  <w:style w:type="character" w:customStyle="1" w:styleId="60">
    <w:name w:val="見出し 6 (文字)"/>
    <w:basedOn w:val="a0"/>
    <w:link w:val="6"/>
    <w:uiPriority w:val="9"/>
    <w:rsid w:val="00463527"/>
    <w:rPr>
      <w:b/>
      <w:bCs/>
    </w:rPr>
  </w:style>
  <w:style w:type="paragraph" w:styleId="a5">
    <w:name w:val="caption"/>
    <w:basedOn w:val="a"/>
    <w:next w:val="a"/>
    <w:uiPriority w:val="35"/>
    <w:unhideWhenUsed/>
    <w:qFormat/>
    <w:rsid w:val="005812EA"/>
    <w:rPr>
      <w:b/>
      <w:bCs/>
      <w:szCs w:val="21"/>
    </w:rPr>
  </w:style>
  <w:style w:type="paragraph" w:styleId="a6">
    <w:name w:val="header"/>
    <w:basedOn w:val="a"/>
    <w:link w:val="a7"/>
    <w:uiPriority w:val="99"/>
    <w:unhideWhenUsed/>
    <w:rsid w:val="00BD7CEA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BD7CEA"/>
  </w:style>
  <w:style w:type="paragraph" w:styleId="a8">
    <w:name w:val="footer"/>
    <w:basedOn w:val="a"/>
    <w:link w:val="a9"/>
    <w:uiPriority w:val="99"/>
    <w:unhideWhenUsed/>
    <w:rsid w:val="00BD7CEA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BD7CEA"/>
  </w:style>
  <w:style w:type="paragraph" w:styleId="aa">
    <w:name w:val="List Paragraph"/>
    <w:basedOn w:val="a"/>
    <w:uiPriority w:val="34"/>
    <w:qFormat/>
    <w:rsid w:val="00A04A8F"/>
    <w:pPr>
      <w:ind w:leftChars="400" w:left="840"/>
    </w:pPr>
  </w:style>
  <w:style w:type="table" w:styleId="ab">
    <w:name w:val="Table Grid"/>
    <w:basedOn w:val="a1"/>
    <w:uiPriority w:val="39"/>
    <w:rsid w:val="00FC57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30721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0721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160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31600E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1600E"/>
    <w:rPr>
      <w:rFonts w:ascii="ＭＳ ゴシック" w:eastAsia="ＭＳ ゴシック" w:hAnsi="ＭＳ ゴシック" w:cs="ＭＳ 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6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zylo117/Yet-Another-EfficientDet-Pytor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nishi\Documents\Office%20&#12398;&#12459;&#12473;&#12479;&#12512;%20&#12486;&#12531;&#12503;&#12524;&#12540;&#12488;\&#12486;&#12531;&#12503;&#12524;&#12540;&#12488;3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テンプレート3.dotx</Template>
  <TotalTime>641</TotalTime>
  <Pages>14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konishi</dc:creator>
  <cp:keywords/>
  <dc:description/>
  <cp:lastModifiedBy>PC726</cp:lastModifiedBy>
  <cp:revision>71</cp:revision>
  <dcterms:created xsi:type="dcterms:W3CDTF">2020-09-30T00:56:00Z</dcterms:created>
  <dcterms:modified xsi:type="dcterms:W3CDTF">2020-10-05T05:41:00Z</dcterms:modified>
</cp:coreProperties>
</file>